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40FC2" w:rsidR="00816216" w:rsidP="005B25AC" w:rsidRDefault="003C5D94" w14:paraId="35D27824" w14:textId="738D0C62">
      <w:pPr>
        <w:pStyle w:val="Title"/>
        <w:tabs>
          <w:tab w:val="left" w:pos="7740"/>
        </w:tabs>
        <w:rPr>
          <w:sz w:val="52"/>
          <w:szCs w:val="20"/>
          <w:lang w:val="es-ES"/>
        </w:rPr>
      </w:pPr>
      <w:r w:rsidRPr="00340FC2">
        <w:rPr>
          <w:sz w:val="52"/>
          <w:szCs w:val="20"/>
          <w:lang w:val="es-ES"/>
        </w:rPr>
        <w:t>Mikhael</w:t>
      </w:r>
      <w:r w:rsidRPr="00340FC2" w:rsidR="00233B1F">
        <w:rPr>
          <w:sz w:val="52"/>
          <w:szCs w:val="20"/>
          <w:lang w:val="es-ES"/>
        </w:rPr>
        <w:t xml:space="preserve"> </w:t>
      </w:r>
      <w:r w:rsidRPr="00340FC2" w:rsidR="002F31B3">
        <w:rPr>
          <w:sz w:val="52"/>
          <w:szCs w:val="20"/>
          <w:lang w:val="es-ES"/>
        </w:rPr>
        <w:t xml:space="preserve">E. </w:t>
      </w:r>
      <w:r w:rsidRPr="00340FC2">
        <w:rPr>
          <w:sz w:val="52"/>
          <w:szCs w:val="20"/>
          <w:lang w:val="es-ES"/>
        </w:rPr>
        <w:t>Hayes</w:t>
      </w:r>
    </w:p>
    <w:p w:rsidRPr="00340FC2" w:rsidR="003B0F73" w:rsidP="003B0F73" w:rsidRDefault="00024A20" w14:paraId="7A46B303" w14:textId="6E085D50">
      <w:pPr>
        <w:spacing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+1-</w:t>
      </w:r>
      <w:r w:rsidRPr="00340FC2" w:rsidR="003B0F73">
        <w:rPr>
          <w:sz w:val="20"/>
          <w:szCs w:val="20"/>
          <w:lang w:val="es-ES"/>
        </w:rPr>
        <w:t>317-395-4213 | mikha</w:t>
      </w:r>
      <w:r w:rsidR="001F3849">
        <w:rPr>
          <w:sz w:val="20"/>
          <w:szCs w:val="20"/>
          <w:lang w:val="es-ES"/>
        </w:rPr>
        <w:t>el2@illinois.</w:t>
      </w:r>
      <w:r w:rsidRPr="00340FC2" w:rsidR="003B0F73">
        <w:rPr>
          <w:sz w:val="20"/>
          <w:szCs w:val="20"/>
          <w:lang w:val="es-ES"/>
        </w:rPr>
        <w:t>edu</w:t>
      </w:r>
    </w:p>
    <w:p w:rsidR="006270A9" w:rsidP="00A92AF7" w:rsidRDefault="008E1E93" w14:paraId="537ADFEE" w14:textId="15D67868">
      <w:pPr>
        <w:pStyle w:val="Heading1"/>
        <w:tabs>
          <w:tab w:val="left" w:pos="1798"/>
        </w:tabs>
        <w:rPr>
          <w:sz w:val="24"/>
          <w:szCs w:val="28"/>
        </w:rPr>
      </w:pPr>
      <w:sdt>
        <w:sdtPr>
          <w:rPr>
            <w:sz w:val="24"/>
            <w:szCs w:val="28"/>
          </w:rPr>
          <w:alias w:val="Education:"/>
          <w:tag w:val="Education:"/>
          <w:id w:val="807127995"/>
          <w:placeholder>
            <w:docPart w:val="758D487B72334091AC083D458AD61333"/>
          </w:placeholder>
          <w:temporary/>
          <w:showingPlcHdr/>
          <w15:appearance w15:val="hidden"/>
        </w:sdtPr>
        <w:sdtEndPr/>
        <w:sdtContent>
          <w:r w:rsidRPr="00DE0E7E" w:rsidR="009D5933">
            <w:rPr>
              <w:sz w:val="24"/>
              <w:szCs w:val="28"/>
            </w:rPr>
            <w:t>Education</w:t>
          </w:r>
        </w:sdtContent>
      </w:sdt>
      <w:r w:rsidR="00A92AF7">
        <w:rPr>
          <w:sz w:val="24"/>
          <w:szCs w:val="28"/>
        </w:rPr>
        <w:tab/>
      </w:r>
    </w:p>
    <w:p w:rsidRPr="001F3849" w:rsidR="001F3849" w:rsidP="001F3849" w:rsidRDefault="008F2F7C" w14:paraId="65150227" w14:textId="7F0CC698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</w:pP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University of Illinois Urbana-Champaign</w:t>
      </w:r>
      <w:r w:rsidRPr="001F3849" w:rsidR="001F3849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 | </w:t>
      </w:r>
      <w:r w:rsidRPr="001F3849" w:rsidDel="009C3CA0" w:rsidR="001F3849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MAY</w:t>
      </w:r>
      <w:r w:rsidRPr="001F3849" w:rsidR="001F3849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202</w:t>
      </w: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8</w:t>
      </w:r>
    </w:p>
    <w:p w:rsidR="001F3849" w:rsidP="001F3849" w:rsidRDefault="00850A20" w14:paraId="15AF553A" w14:textId="536A3F6D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3</w:t>
      </w:r>
      <w:r w:rsidRPr="00405499" w:rsidR="00405499">
        <w:rPr>
          <w:sz w:val="20"/>
          <w:szCs w:val="20"/>
          <w:vertAlign w:val="superscript"/>
        </w:rPr>
        <w:t>nd</w:t>
      </w:r>
      <w:r w:rsidR="00405499">
        <w:rPr>
          <w:sz w:val="20"/>
          <w:szCs w:val="20"/>
        </w:rPr>
        <w:t xml:space="preserve">-year </w:t>
      </w:r>
      <w:r w:rsidR="008F2F7C">
        <w:rPr>
          <w:sz w:val="20"/>
          <w:szCs w:val="20"/>
        </w:rPr>
        <w:t xml:space="preserve">PhD </w:t>
      </w:r>
      <w:r>
        <w:rPr>
          <w:sz w:val="20"/>
          <w:szCs w:val="20"/>
        </w:rPr>
        <w:t>student</w:t>
      </w:r>
      <w:r w:rsidR="005208EA">
        <w:rPr>
          <w:sz w:val="20"/>
          <w:szCs w:val="20"/>
        </w:rPr>
        <w:t xml:space="preserve"> in Linguistics</w:t>
      </w:r>
    </w:p>
    <w:p w:rsidR="005208EA" w:rsidP="001F3849" w:rsidRDefault="005208EA" w14:paraId="7EE9FCDA" w14:textId="57653D81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Certificate</w:t>
      </w:r>
      <w:r w:rsidR="00850A20">
        <w:rPr>
          <w:sz w:val="20"/>
          <w:szCs w:val="20"/>
        </w:rPr>
        <w:t xml:space="preserve"> in </w:t>
      </w:r>
      <w:r>
        <w:rPr>
          <w:sz w:val="20"/>
          <w:szCs w:val="20"/>
        </w:rPr>
        <w:t>Romance Linguistics</w:t>
      </w:r>
    </w:p>
    <w:p w:rsidR="00350411" w:rsidP="001F3849" w:rsidRDefault="00350411" w14:paraId="0981FE7A" w14:textId="61B8F349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GPA</w:t>
      </w:r>
      <w:r w:rsidR="008610CF">
        <w:rPr>
          <w:sz w:val="20"/>
          <w:szCs w:val="20"/>
        </w:rPr>
        <w:t xml:space="preserve">: </w:t>
      </w:r>
      <w:r w:rsidR="0001418B">
        <w:rPr>
          <w:sz w:val="20"/>
          <w:szCs w:val="20"/>
        </w:rPr>
        <w:t>3.98</w:t>
      </w:r>
    </w:p>
    <w:p w:rsidR="0046498D" w:rsidP="0046498D" w:rsidRDefault="0046498D" w14:paraId="6948F808" w14:textId="77777777">
      <w:pPr>
        <w:ind w:left="216"/>
        <w:contextualSpacing/>
        <w:rPr>
          <w:sz w:val="20"/>
          <w:szCs w:val="20"/>
        </w:rPr>
      </w:pPr>
    </w:p>
    <w:p w:rsidRPr="0046498D" w:rsidR="0046498D" w:rsidP="0046498D" w:rsidRDefault="00423CFC" w14:paraId="7AD04E62" w14:textId="090274D6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</w:pP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Caulage fieldwork summer program</w:t>
      </w:r>
      <w:r w:rsidRPr="0046498D" w:rsidR="0046498D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 | </w:t>
      </w:r>
      <w:r w:rsidR="0046498D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August</w:t>
      </w:r>
      <w:r w:rsidRPr="0046498D" w:rsidR="0046498D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</w:t>
      </w:r>
      <w:r w:rsidR="0046498D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2025</w:t>
      </w:r>
    </w:p>
    <w:p w:rsidR="0046498D" w:rsidP="0046498D" w:rsidRDefault="00423CFC" w14:paraId="57528814" w14:textId="65726E1E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Caucasian Language in Georgia Linguistic Fieldwork Summer Program</w:t>
      </w:r>
    </w:p>
    <w:p w:rsidR="00490F7D" w:rsidP="0046498D" w:rsidRDefault="00423CFC" w14:paraId="7AD21748" w14:textId="77777777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Collaboration between CNRS, </w:t>
      </w:r>
      <w:r w:rsidRPr="00490F7D" w:rsidR="00490F7D">
        <w:rPr>
          <w:sz w:val="20"/>
          <w:szCs w:val="20"/>
        </w:rPr>
        <w:t>Universität Göttingen, and Ilia State University.</w:t>
      </w:r>
    </w:p>
    <w:p w:rsidR="00423CFC" w:rsidP="0046498D" w:rsidRDefault="00490F7D" w14:paraId="39382773" w14:textId="3F8E8FAD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Fieldwork</w:t>
      </w:r>
      <w:r w:rsidRPr="00490F7D">
        <w:rPr>
          <w:sz w:val="20"/>
          <w:szCs w:val="20"/>
        </w:rPr>
        <w:t xml:space="preserve"> in Zemo Alvani, Georgia, documenting and analyzing Tsova-Tush (</w:t>
      </w:r>
      <w:proofErr w:type="spellStart"/>
      <w:r w:rsidRPr="00490F7D">
        <w:rPr>
          <w:sz w:val="20"/>
          <w:szCs w:val="20"/>
        </w:rPr>
        <w:t>Nakh</w:t>
      </w:r>
      <w:proofErr w:type="spellEnd"/>
      <w:r w:rsidRPr="00490F7D">
        <w:rPr>
          <w:sz w:val="20"/>
          <w:szCs w:val="20"/>
        </w:rPr>
        <w:t>-Daghestani)</w:t>
      </w:r>
    </w:p>
    <w:p w:rsidR="00490F7D" w:rsidP="0046498D" w:rsidRDefault="00490F7D" w14:paraId="0EBE2229" w14:textId="3CEAEC98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Preservation of written and oral poetry in a highly endangered language</w:t>
      </w:r>
    </w:p>
    <w:p w:rsidRPr="0046498D" w:rsidR="00821D32" w:rsidP="0046498D" w:rsidRDefault="00821D32" w14:paraId="18CCA32D" w14:textId="79A948F1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Phonological analysis with the subregular hypothesis</w:t>
      </w:r>
    </w:p>
    <w:p w:rsidRPr="00DE0E7E" w:rsidR="00C91D02" w:rsidP="00C91D02" w:rsidRDefault="009C3CA0" w14:paraId="12088218" w14:textId="5F55A36A">
      <w:pPr>
        <w:pStyle w:val="Heading2"/>
        <w:rPr>
          <w:sz w:val="22"/>
          <w:szCs w:val="24"/>
        </w:rPr>
      </w:pPr>
      <w:r>
        <w:rPr>
          <w:sz w:val="22"/>
          <w:szCs w:val="24"/>
        </w:rPr>
        <w:t>INDIANA UNIVERSITY BLOOMINGTON</w:t>
      </w:r>
      <w:r w:rsidRPr="00DE0E7E">
        <w:rPr>
          <w:sz w:val="22"/>
          <w:szCs w:val="24"/>
        </w:rPr>
        <w:t> </w:t>
      </w:r>
      <w:r w:rsidRPr="00DE0E7E" w:rsidR="00C91D02">
        <w:rPr>
          <w:sz w:val="22"/>
          <w:szCs w:val="24"/>
        </w:rPr>
        <w:t>|</w:t>
      </w:r>
      <w:r w:rsidRPr="00DE0E7E" w:rsidR="003A4061">
        <w:rPr>
          <w:sz w:val="22"/>
          <w:szCs w:val="24"/>
        </w:rPr>
        <w:t> </w:t>
      </w:r>
      <w:r w:rsidDel="009C3CA0" w:rsidR="003A4061">
        <w:rPr>
          <w:sz w:val="22"/>
          <w:szCs w:val="24"/>
        </w:rPr>
        <w:t>MAY</w:t>
      </w:r>
      <w:r w:rsidR="007932BF">
        <w:rPr>
          <w:sz w:val="22"/>
          <w:szCs w:val="24"/>
        </w:rPr>
        <w:t xml:space="preserve"> </w:t>
      </w:r>
      <w:r w:rsidR="00FF4C8D">
        <w:rPr>
          <w:sz w:val="22"/>
          <w:szCs w:val="24"/>
        </w:rPr>
        <w:t>2023</w:t>
      </w:r>
    </w:p>
    <w:p w:rsidR="00C91D02" w:rsidP="00C91D02" w:rsidRDefault="00405499" w14:paraId="6B739AF3" w14:textId="360CC132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BA Linguistics, BA Hispanic Linguistics</w:t>
      </w:r>
    </w:p>
    <w:p w:rsidRPr="00DE0E7E" w:rsidR="00A769CA" w:rsidP="00C91D02" w:rsidRDefault="00A769CA" w14:paraId="7BCD62C1" w14:textId="25EFDC2B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Minor</w:t>
      </w:r>
      <w:r w:rsidR="00DF5355">
        <w:rPr>
          <w:sz w:val="20"/>
          <w:szCs w:val="20"/>
        </w:rPr>
        <w:t xml:space="preserve"> in </w:t>
      </w:r>
      <w:r>
        <w:rPr>
          <w:sz w:val="20"/>
          <w:szCs w:val="20"/>
        </w:rPr>
        <w:t>Human-Centered Computing</w:t>
      </w:r>
    </w:p>
    <w:p w:rsidR="00596B21" w:rsidP="00341528" w:rsidRDefault="00082B21" w14:paraId="0024BDF3" w14:textId="69ACA121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GPA</w:t>
      </w:r>
      <w:r w:rsidR="00E71FDA">
        <w:rPr>
          <w:sz w:val="20"/>
          <w:szCs w:val="20"/>
        </w:rPr>
        <w:t xml:space="preserve"> cumulative: 3.9</w:t>
      </w:r>
      <w:r w:rsidR="00350411">
        <w:rPr>
          <w:sz w:val="20"/>
          <w:szCs w:val="20"/>
        </w:rPr>
        <w:t>8</w:t>
      </w:r>
      <w:r w:rsidR="00FF19CD">
        <w:rPr>
          <w:sz w:val="20"/>
          <w:szCs w:val="20"/>
        </w:rPr>
        <w:tab/>
      </w:r>
    </w:p>
    <w:p w:rsidRPr="008D40B1" w:rsidR="008D40B1" w:rsidP="008D40B1" w:rsidRDefault="008D40B1" w14:paraId="6419575B" w14:textId="4D3650C2">
      <w:pPr>
        <w:pStyle w:val="Heading2"/>
        <w:rPr>
          <w:sz w:val="22"/>
          <w:szCs w:val="24"/>
          <w:lang w:val="es-ES"/>
        </w:rPr>
      </w:pPr>
      <w:r w:rsidRPr="008D40B1">
        <w:rPr>
          <w:sz w:val="22"/>
          <w:szCs w:val="24"/>
          <w:lang w:val="es-ES"/>
        </w:rPr>
        <w:t>Universidad Complutense de Madrid | </w:t>
      </w:r>
      <w:r>
        <w:rPr>
          <w:sz w:val="22"/>
          <w:szCs w:val="24"/>
          <w:lang w:val="es-ES"/>
        </w:rPr>
        <w:t>Spring</w:t>
      </w:r>
      <w:r w:rsidRPr="008D40B1">
        <w:rPr>
          <w:sz w:val="22"/>
          <w:szCs w:val="24"/>
          <w:lang w:val="es-ES"/>
        </w:rPr>
        <w:t xml:space="preserve"> 202</w:t>
      </w:r>
      <w:r>
        <w:rPr>
          <w:sz w:val="22"/>
          <w:szCs w:val="24"/>
          <w:lang w:val="es-ES"/>
        </w:rPr>
        <w:t>2</w:t>
      </w:r>
    </w:p>
    <w:p w:rsidR="008D40B1" w:rsidP="008D40B1" w:rsidRDefault="008D40B1" w14:paraId="3B3917F9" w14:textId="474EBC7A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Study abroad at </w:t>
      </w:r>
      <w:r w:rsidR="003940C4">
        <w:rPr>
          <w:sz w:val="20"/>
          <w:szCs w:val="20"/>
        </w:rPr>
        <w:t>Complutense University in Madrid, Spain</w:t>
      </w:r>
    </w:p>
    <w:p w:rsidRPr="00DE0E7E" w:rsidR="008D40B1" w:rsidP="008D40B1" w:rsidRDefault="003940C4" w14:paraId="1859841A" w14:textId="47147035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Courses </w:t>
      </w:r>
      <w:r w:rsidR="00692CA4">
        <w:rPr>
          <w:sz w:val="20"/>
          <w:szCs w:val="20"/>
        </w:rPr>
        <w:t xml:space="preserve">fulfilling </w:t>
      </w:r>
      <w:r w:rsidR="00C17385">
        <w:rPr>
          <w:sz w:val="20"/>
          <w:szCs w:val="20"/>
        </w:rPr>
        <w:t>linguistics and literature requirements for B.A. in Spanish</w:t>
      </w:r>
    </w:p>
    <w:p w:rsidRPr="00DE0E7E" w:rsidR="009C3CA0" w:rsidP="008D40B1" w:rsidRDefault="00E91824" w14:paraId="3ED40D5C" w14:textId="453C12D5">
      <w:pPr>
        <w:pStyle w:val="Heading2"/>
        <w:rPr>
          <w:sz w:val="22"/>
          <w:szCs w:val="24"/>
        </w:rPr>
      </w:pPr>
      <w:r>
        <w:rPr>
          <w:sz w:val="20"/>
          <w:szCs w:val="20"/>
        </w:rPr>
        <w:t xml:space="preserve">Awards </w:t>
      </w:r>
      <w:r w:rsidRPr="00DE0E7E" w:rsidR="009C3CA0">
        <w:rPr>
          <w:sz w:val="22"/>
          <w:szCs w:val="24"/>
        </w:rPr>
        <w:t>and Honors</w:t>
      </w:r>
    </w:p>
    <w:p w:rsidR="00A8438D" w:rsidP="009C3CA0" w:rsidRDefault="00A8438D" w14:paraId="036B497C" w14:textId="2CD921DB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Community of Scholars</w:t>
      </w:r>
      <w:r w:rsidR="008B3E85">
        <w:rPr>
          <w:sz w:val="20"/>
          <w:szCs w:val="20"/>
        </w:rPr>
        <w:t xml:space="preserve"> Fellowship</w:t>
      </w:r>
      <w:r>
        <w:rPr>
          <w:sz w:val="20"/>
          <w:szCs w:val="20"/>
        </w:rPr>
        <w:t>, since Fall 2023</w:t>
      </w:r>
      <w:r w:rsidR="008B3E85">
        <w:rPr>
          <w:sz w:val="20"/>
          <w:szCs w:val="20"/>
        </w:rPr>
        <w:t>,</w:t>
      </w:r>
    </w:p>
    <w:p w:rsidR="009C3CA0" w:rsidP="009C3CA0" w:rsidRDefault="009C3CA0" w14:paraId="681150A5" w14:textId="64CC0F13">
      <w:pPr>
        <w:pStyle w:val="ListBullet"/>
        <w:spacing w:line="240" w:lineRule="auto"/>
        <w:rPr>
          <w:sz w:val="20"/>
          <w:szCs w:val="20"/>
        </w:rPr>
      </w:pPr>
      <w:r w:rsidRPr="03579150">
        <w:rPr>
          <w:sz w:val="20"/>
          <w:szCs w:val="20"/>
        </w:rPr>
        <w:t>Adam W. Herbert Presidential Scholar</w:t>
      </w:r>
      <w:r>
        <w:rPr>
          <w:sz w:val="20"/>
          <w:szCs w:val="20"/>
        </w:rPr>
        <w:t xml:space="preserve">, </w:t>
      </w:r>
      <w:r w:rsidR="00DE6962">
        <w:rPr>
          <w:sz w:val="20"/>
          <w:szCs w:val="20"/>
        </w:rPr>
        <w:t>since Fall 2019</w:t>
      </w:r>
      <w:r w:rsidR="00584CC4">
        <w:rPr>
          <w:sz w:val="20"/>
          <w:szCs w:val="20"/>
        </w:rPr>
        <w:t>,</w:t>
      </w:r>
      <w:r w:rsidR="00DE6962">
        <w:rPr>
          <w:sz w:val="20"/>
          <w:szCs w:val="20"/>
        </w:rPr>
        <w:t xml:space="preserve"> </w:t>
      </w:r>
      <w:r>
        <w:rPr>
          <w:sz w:val="20"/>
          <w:szCs w:val="20"/>
        </w:rPr>
        <w:t>req</w:t>
      </w:r>
      <w:r w:rsidR="009357C4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3A4061">
        <w:rPr>
          <w:sz w:val="20"/>
          <w:szCs w:val="20"/>
        </w:rPr>
        <w:t>3.4</w:t>
      </w:r>
      <w:r>
        <w:rPr>
          <w:sz w:val="20"/>
          <w:szCs w:val="20"/>
        </w:rPr>
        <w:t xml:space="preserve"> GPA</w:t>
      </w:r>
    </w:p>
    <w:p w:rsidR="009C3CA0" w:rsidP="009C3CA0" w:rsidRDefault="009C3CA0" w14:paraId="7B4FBC0E" w14:textId="4BC46336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Executive Dean’s List, </w:t>
      </w:r>
      <w:r w:rsidR="00584CC4">
        <w:rPr>
          <w:sz w:val="20"/>
          <w:szCs w:val="20"/>
        </w:rPr>
        <w:t>since Fall 2019</w:t>
      </w:r>
      <w:r>
        <w:rPr>
          <w:sz w:val="20"/>
          <w:szCs w:val="20"/>
        </w:rPr>
        <w:t>, req</w:t>
      </w:r>
      <w:r w:rsidR="00A777A2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3A4061">
        <w:rPr>
          <w:sz w:val="20"/>
          <w:szCs w:val="20"/>
        </w:rPr>
        <w:t>3.7 GPA</w:t>
      </w:r>
    </w:p>
    <w:p w:rsidR="009C3CA0" w:rsidP="009C3CA0" w:rsidRDefault="009C3CA0" w14:paraId="3CEE576D" w14:textId="1636B4D7">
      <w:pPr>
        <w:pStyle w:val="ListBullet"/>
        <w:spacing w:line="240" w:lineRule="auto"/>
        <w:rPr>
          <w:sz w:val="20"/>
          <w:szCs w:val="20"/>
        </w:rPr>
      </w:pPr>
      <w:r w:rsidRPr="03579150">
        <w:rPr>
          <w:sz w:val="20"/>
          <w:szCs w:val="20"/>
        </w:rPr>
        <w:t>Founders Scholar for Sustained Academic Excellence</w:t>
      </w:r>
      <w:r w:rsidR="00584CC4">
        <w:rPr>
          <w:sz w:val="20"/>
          <w:szCs w:val="20"/>
        </w:rPr>
        <w:t>, since Fall 2019</w:t>
      </w:r>
      <w:r>
        <w:rPr>
          <w:sz w:val="20"/>
          <w:szCs w:val="20"/>
        </w:rPr>
        <w:t>, req</w:t>
      </w:r>
      <w:r w:rsidR="00A777A2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3A4061">
        <w:rPr>
          <w:sz w:val="20"/>
          <w:szCs w:val="20"/>
        </w:rPr>
        <w:t>3.8 GPA</w:t>
      </w:r>
    </w:p>
    <w:p w:rsidR="009C3CA0" w:rsidP="009C3CA0" w:rsidRDefault="009C3CA0" w14:paraId="1E9CD1A2" w14:textId="690C5496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</w:t>
      </w:r>
      <w:r w:rsidR="003A4061">
        <w:rPr>
          <w:sz w:val="20"/>
          <w:szCs w:val="20"/>
        </w:rPr>
        <w:t>ispanic Scholarship Fund</w:t>
      </w:r>
      <w:r w:rsidR="00C0540C">
        <w:rPr>
          <w:sz w:val="20"/>
          <w:szCs w:val="20"/>
        </w:rPr>
        <w:t xml:space="preserve">, since </w:t>
      </w:r>
      <w:r w:rsidR="00E455A3">
        <w:rPr>
          <w:sz w:val="20"/>
          <w:szCs w:val="20"/>
        </w:rPr>
        <w:t>Summer 2020</w:t>
      </w:r>
    </w:p>
    <w:p w:rsidR="009C3CA0" w:rsidP="009C3CA0" w:rsidRDefault="009C3CA0" w14:paraId="0122EFF3" w14:textId="1915F4CF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Hudson &amp; Holland Scholar, </w:t>
      </w:r>
      <w:r w:rsidR="00DE6962">
        <w:rPr>
          <w:sz w:val="20"/>
          <w:szCs w:val="20"/>
        </w:rPr>
        <w:t xml:space="preserve">since Fall 2019, </w:t>
      </w:r>
      <w:r>
        <w:rPr>
          <w:sz w:val="20"/>
          <w:szCs w:val="20"/>
        </w:rPr>
        <w:t>req</w:t>
      </w:r>
      <w:r w:rsidR="00A777A2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03089E">
        <w:rPr>
          <w:sz w:val="20"/>
          <w:szCs w:val="20"/>
        </w:rPr>
        <w:t>3.0 GPA</w:t>
      </w:r>
    </w:p>
    <w:p w:rsidR="009C3CA0" w:rsidP="009C3CA0" w:rsidRDefault="009C3CA0" w14:paraId="345BE451" w14:textId="69A25710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Hutton Honors College, since Fall 20</w:t>
      </w:r>
      <w:r w:rsidR="0003089E">
        <w:rPr>
          <w:sz w:val="20"/>
          <w:szCs w:val="20"/>
        </w:rPr>
        <w:t>19</w:t>
      </w:r>
      <w:r>
        <w:rPr>
          <w:sz w:val="20"/>
          <w:szCs w:val="20"/>
        </w:rPr>
        <w:t>, req</w:t>
      </w:r>
      <w:r w:rsidR="00A777A2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03089E">
        <w:rPr>
          <w:sz w:val="20"/>
          <w:szCs w:val="20"/>
        </w:rPr>
        <w:t>3.4 GPA</w:t>
      </w:r>
    </w:p>
    <w:p w:rsidR="009C3CA0" w:rsidP="009C3CA0" w:rsidRDefault="009C3CA0" w14:paraId="4452C341" w14:textId="13F2EA64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National Honor Society, since Fall </w:t>
      </w:r>
      <w:r w:rsidR="0003089E">
        <w:rPr>
          <w:sz w:val="20"/>
          <w:szCs w:val="20"/>
        </w:rPr>
        <w:t>2018</w:t>
      </w:r>
    </w:p>
    <w:p w:rsidR="00B84C93" w:rsidP="009C3CA0" w:rsidRDefault="00B84C93" w14:paraId="10E79CE3" w14:textId="44EBAF43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Phi Beta Kappa (</w:t>
      </w:r>
      <w:r w:rsidRPr="00B84C93">
        <w:rPr>
          <w:sz w:val="20"/>
          <w:szCs w:val="20"/>
        </w:rPr>
        <w:t>ΦΒΚ</w:t>
      </w:r>
      <w:r>
        <w:rPr>
          <w:sz w:val="20"/>
          <w:szCs w:val="20"/>
        </w:rPr>
        <w:t>)</w:t>
      </w:r>
      <w:r w:rsidR="00D71F88">
        <w:rPr>
          <w:sz w:val="20"/>
          <w:szCs w:val="20"/>
        </w:rPr>
        <w:t>, since Fall 202</w:t>
      </w:r>
      <w:r w:rsidR="00FB57F5">
        <w:rPr>
          <w:sz w:val="20"/>
          <w:szCs w:val="20"/>
        </w:rPr>
        <w:t>2</w:t>
      </w:r>
    </w:p>
    <w:p w:rsidRPr="00CC2A8E" w:rsidR="00AF2856" w:rsidP="00CC2A8E" w:rsidRDefault="005901C6" w14:paraId="38535596" w14:textId="391E8B4B">
      <w:pPr>
        <w:pStyle w:val="ListBullet"/>
        <w:spacing w:line="240" w:lineRule="auto"/>
        <w:rPr>
          <w:sz w:val="20"/>
          <w:szCs w:val="20"/>
        </w:rPr>
      </w:pPr>
      <w:r w:rsidRPr="00A777A2">
        <w:rPr>
          <w:sz w:val="20"/>
          <w:szCs w:val="20"/>
        </w:rPr>
        <w:t>Sigma Delta Pi (ΣΔΠ) Spanish Honors Society</w:t>
      </w:r>
      <w:r w:rsidR="00D22D55">
        <w:rPr>
          <w:sz w:val="20"/>
          <w:szCs w:val="20"/>
        </w:rPr>
        <w:t xml:space="preserve">, </w:t>
      </w:r>
      <w:r w:rsidRPr="00A777A2" w:rsidR="00A777A2">
        <w:rPr>
          <w:sz w:val="20"/>
          <w:szCs w:val="20"/>
        </w:rPr>
        <w:t xml:space="preserve">Vice-President of </w:t>
      </w:r>
      <w:r w:rsidR="009357C4">
        <w:rPr>
          <w:sz w:val="20"/>
          <w:szCs w:val="20"/>
        </w:rPr>
        <w:t>AA</w:t>
      </w:r>
      <w:r w:rsidRPr="00817E8D" w:rsidR="00817E8D">
        <w:rPr>
          <w:sz w:val="20"/>
          <w:szCs w:val="20"/>
        </w:rPr>
        <w:t>Φ</w:t>
      </w:r>
      <w:r w:rsidRPr="00A777A2" w:rsidR="00A777A2">
        <w:rPr>
          <w:sz w:val="20"/>
          <w:szCs w:val="20"/>
        </w:rPr>
        <w:t xml:space="preserve"> Chapter</w:t>
      </w:r>
      <w:r w:rsidR="00584CC4">
        <w:rPr>
          <w:sz w:val="20"/>
          <w:szCs w:val="20"/>
        </w:rPr>
        <w:t>,</w:t>
      </w:r>
      <w:r w:rsidRPr="00A777A2" w:rsidR="00A777A2">
        <w:rPr>
          <w:sz w:val="20"/>
          <w:szCs w:val="20"/>
        </w:rPr>
        <w:t xml:space="preserve"> </w:t>
      </w:r>
      <w:r w:rsidR="007F4798">
        <w:rPr>
          <w:sz w:val="20"/>
          <w:szCs w:val="20"/>
        </w:rPr>
        <w:t>Spring 2021–Spring 2023</w:t>
      </w:r>
    </w:p>
    <w:p w:rsidRPr="00C82FA7" w:rsidR="00C82FA7" w:rsidP="00C82FA7" w:rsidRDefault="00C82FA7" w14:paraId="032BDEC8" w14:textId="1ED4C77A">
      <w:pPr>
        <w:keepNext/>
        <w:keepLines/>
        <w:spacing w:before="320" w:after="0"/>
        <w:contextualSpacing/>
        <w:outlineLvl w:val="0"/>
        <w:rPr>
          <w:rFonts w:asciiTheme="majorHAnsi" w:hAnsiTheme="majorHAnsi" w:eastAsiaTheme="majorEastAsia" w:cstheme="majorBidi"/>
          <w:b/>
          <w:color w:val="8F0000" w:themeColor="accent1" w:themeShade="BF"/>
          <w:sz w:val="24"/>
          <w:szCs w:val="28"/>
        </w:rPr>
      </w:pPr>
      <w:r>
        <w:rPr>
          <w:rFonts w:asciiTheme="majorHAnsi" w:hAnsiTheme="majorHAnsi" w:eastAsiaTheme="majorEastAsia" w:cstheme="majorBidi"/>
          <w:b/>
          <w:color w:val="8F0000" w:themeColor="accent1" w:themeShade="BF"/>
          <w:sz w:val="24"/>
          <w:szCs w:val="28"/>
        </w:rPr>
        <w:t>Papers</w:t>
      </w:r>
    </w:p>
    <w:p w:rsidRPr="00E07C5A" w:rsidR="00E07C5A" w:rsidP="00E07C5A" w:rsidRDefault="00F64FAA" w14:paraId="326B0783" w14:textId="77777777">
      <w:pPr>
        <w:pStyle w:val="Heading2"/>
        <w:rPr>
          <w:sz w:val="22"/>
          <w:szCs w:val="24"/>
        </w:rPr>
      </w:pPr>
      <w:r w:rsidRPr="00F64FAA">
        <w:rPr>
          <w:bCs/>
          <w:sz w:val="20"/>
          <w:szCs w:val="20"/>
        </w:rPr>
        <w:t xml:space="preserve">Computing rhyme: a tier-based strictly local approach to poetic rhyme as </w:t>
      </w:r>
      <w:r w:rsidRPr="00E07C5A" w:rsidR="00E07C5A">
        <w:rPr>
          <w:bCs/>
          <w:sz w:val="20"/>
          <w:szCs w:val="20"/>
        </w:rPr>
        <w:t>Constraint</w:t>
      </w:r>
    </w:p>
    <w:p w:rsidRPr="00E07C5A" w:rsidR="00E07C5A" w:rsidP="00E07C5A" w:rsidRDefault="00E07C5A" w14:paraId="75B9DEB8" w14:textId="2346C775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(In progress)</w:t>
      </w:r>
    </w:p>
    <w:p w:rsidR="00F64FAA" w:rsidP="00F64FAA" w:rsidRDefault="00E07C5A" w14:paraId="2FF09153" w14:textId="5259FF2C">
      <w:pPr>
        <w:tabs>
          <w:tab w:val="num" w:pos="216"/>
        </w:tabs>
        <w:ind w:left="216" w:hanging="216"/>
        <w:contextualSpacing/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</w:pPr>
      <w:r w:rsidRPr="00E07C5A">
        <w:rPr>
          <w:rFonts w:asciiTheme="majorHAnsi" w:hAnsiTheme="majorHAnsi" w:eastAsiaTheme="majorEastAsia" w:cstheme="majorBidi"/>
          <w:b/>
          <w:bCs/>
          <w:i/>
          <w:iCs/>
          <w:caps/>
          <w:color w:val="262626" w:themeColor="text1" w:themeTint="D9"/>
          <w:sz w:val="20"/>
          <w:szCs w:val="20"/>
        </w:rPr>
        <w:t>Sounds, the same but different</w:t>
      </w:r>
      <w:r w:rsidRPr="00E07C5A"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  <w:t>: a tier-based strictly local unification of English rhyme and Chinese tonal contrast in poetry</w:t>
      </w:r>
    </w:p>
    <w:p w:rsidRPr="00E07C5A" w:rsidR="00E07C5A" w:rsidP="00E07C5A" w:rsidRDefault="00E07C5A" w14:paraId="457F550B" w14:textId="587BCC8F">
      <w:pPr>
        <w:pStyle w:val="ListBullet"/>
        <w:spacing w:line="240" w:lineRule="auto"/>
        <w:rPr>
          <w:sz w:val="20"/>
          <w:szCs w:val="20"/>
        </w:rPr>
      </w:pPr>
      <w:r w:rsidRPr="00E07C5A">
        <w:rPr>
          <w:sz w:val="20"/>
          <w:szCs w:val="20"/>
        </w:rPr>
        <w:t>(</w:t>
      </w:r>
      <w:r w:rsidR="008C5B78">
        <w:rPr>
          <w:sz w:val="20"/>
          <w:szCs w:val="20"/>
        </w:rPr>
        <w:t>S</w:t>
      </w:r>
      <w:r w:rsidRPr="00E07C5A">
        <w:rPr>
          <w:sz w:val="20"/>
          <w:szCs w:val="20"/>
        </w:rPr>
        <w:t>ubmitted)</w:t>
      </w:r>
    </w:p>
    <w:p w:rsidR="00E07C5A" w:rsidP="00E07C5A" w:rsidRDefault="00E07C5A" w14:paraId="6C6759D1" w14:textId="77777777">
      <w:pPr>
        <w:tabs>
          <w:tab w:val="num" w:pos="720"/>
        </w:tabs>
        <w:contextualSpacing/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</w:pPr>
      <w:r w:rsidRPr="00E07C5A"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  <w:t>Quantifying aspiration in Zuberoan Basque with José Ignacio Hualde</w:t>
      </w:r>
    </w:p>
    <w:p w:rsidRPr="00E07C5A" w:rsidR="00C82FA7" w:rsidP="00E07C5A" w:rsidRDefault="00E07C5A" w14:paraId="1FF3E101" w14:textId="191D9197">
      <w:pPr>
        <w:pStyle w:val="ListBullet"/>
        <w:spacing w:line="240" w:lineRule="auto"/>
        <w:rPr>
          <w:sz w:val="20"/>
          <w:szCs w:val="20"/>
        </w:rPr>
      </w:pPr>
      <w:r w:rsidRPr="00E07C5A">
        <w:rPr>
          <w:sz w:val="20"/>
          <w:szCs w:val="20"/>
        </w:rPr>
        <w:t>(</w:t>
      </w:r>
      <w:r>
        <w:rPr>
          <w:sz w:val="20"/>
          <w:szCs w:val="20"/>
        </w:rPr>
        <w:t xml:space="preserve">With José Ignacio Hualde, </w:t>
      </w:r>
      <w:r w:rsidRPr="00E07C5A">
        <w:rPr>
          <w:sz w:val="20"/>
          <w:szCs w:val="20"/>
        </w:rPr>
        <w:t>submitted)</w:t>
      </w:r>
    </w:p>
    <w:p w:rsidR="00AF2856" w:rsidP="00AF2856" w:rsidRDefault="00AF2856" w14:paraId="46521730" w14:textId="41E4EE66">
      <w:pPr>
        <w:keepNext/>
        <w:keepLines/>
        <w:spacing w:before="320" w:after="0"/>
        <w:contextualSpacing/>
        <w:outlineLvl w:val="0"/>
        <w:rPr>
          <w:rFonts w:asciiTheme="majorHAnsi" w:hAnsiTheme="majorHAnsi" w:eastAsiaTheme="majorEastAsia" w:cstheme="majorBidi"/>
          <w:b/>
          <w:color w:val="8F0000" w:themeColor="accent1" w:themeShade="BF"/>
          <w:sz w:val="24"/>
          <w:szCs w:val="28"/>
        </w:rPr>
      </w:pPr>
      <w:r>
        <w:rPr>
          <w:rFonts w:asciiTheme="majorHAnsi" w:hAnsiTheme="majorHAnsi" w:eastAsiaTheme="majorEastAsia" w:cstheme="majorBidi"/>
          <w:b/>
          <w:color w:val="8F0000" w:themeColor="accent1" w:themeShade="BF"/>
          <w:sz w:val="24"/>
          <w:szCs w:val="28"/>
        </w:rPr>
        <w:lastRenderedPageBreak/>
        <w:t>Presentations</w:t>
      </w:r>
    </w:p>
    <w:p w:rsidRPr="00DE0E7E" w:rsidR="00AF2856" w:rsidP="00AF2856" w:rsidRDefault="00E57294" w14:paraId="04353515" w14:textId="42968C51">
      <w:pPr>
        <w:pStyle w:val="Heading2"/>
        <w:rPr>
          <w:sz w:val="22"/>
          <w:szCs w:val="24"/>
        </w:rPr>
      </w:pPr>
      <w:r w:rsidRPr="00E57294">
        <w:rPr>
          <w:bCs/>
          <w:sz w:val="20"/>
          <w:szCs w:val="20"/>
        </w:rPr>
        <w:t>Poetic Rhyme as a Tier-Based Strictly Local Constraint</w:t>
      </w:r>
    </w:p>
    <w:p w:rsidR="00AF2856" w:rsidP="00AF2856" w:rsidRDefault="00E57294" w14:paraId="08420CB2" w14:textId="331E4CC1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With Scott Nelson</w:t>
      </w:r>
    </w:p>
    <w:p w:rsidRPr="00487564" w:rsidR="00981EB6" w:rsidP="00487564" w:rsidRDefault="00981EB6" w14:paraId="507FFB83" w14:textId="4B875B7B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Poster at the LSA Annual Meeting New Orleans. January 2026.</w:t>
      </w:r>
    </w:p>
    <w:p w:rsidRPr="00981EB6" w:rsidR="00981EB6" w:rsidP="00981EB6" w:rsidRDefault="00487564" w14:paraId="101BBAC3" w14:textId="72B5B085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</w:pPr>
      <w:r w:rsidRPr="00487564"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  <w:t>Aspiration and its historical sources: Quantifying aspiration in Zuberoan Basque</w:t>
      </w:r>
      <w:r w:rsidRPr="00981EB6" w:rsidR="00981EB6"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  <w:t xml:space="preserve"> </w:t>
      </w:r>
    </w:p>
    <w:p w:rsidRPr="00CC2A8E" w:rsidR="00981EB6" w:rsidP="00981EB6" w:rsidRDefault="00981EB6" w14:paraId="12D88476" w14:textId="2F6BA37B">
      <w:pPr>
        <w:pStyle w:val="ListBullet"/>
        <w:rPr>
          <w:sz w:val="20"/>
          <w:szCs w:val="20"/>
        </w:rPr>
      </w:pPr>
      <w:r w:rsidRPr="00CC2A8E">
        <w:rPr>
          <w:sz w:val="20"/>
          <w:szCs w:val="20"/>
        </w:rPr>
        <w:t xml:space="preserve">With </w:t>
      </w:r>
      <w:r w:rsidRPr="00CC2A8E" w:rsidR="00487564">
        <w:rPr>
          <w:sz w:val="20"/>
          <w:szCs w:val="20"/>
        </w:rPr>
        <w:t>José Ignacio Hualde</w:t>
      </w:r>
    </w:p>
    <w:p w:rsidRPr="00CC2A8E" w:rsidR="00981EB6" w:rsidP="00981EB6" w:rsidRDefault="00487564" w14:paraId="126B729A" w14:textId="73CB885D">
      <w:pPr>
        <w:pStyle w:val="ListBullet"/>
        <w:rPr>
          <w:sz w:val="20"/>
          <w:szCs w:val="20"/>
        </w:rPr>
      </w:pPr>
      <w:r w:rsidRPr="00CC2A8E">
        <w:rPr>
          <w:sz w:val="20"/>
          <w:szCs w:val="20"/>
        </w:rPr>
        <w:t>Talk at ICHBL at the University of the Basque Country. November 2025.</w:t>
      </w:r>
    </w:p>
    <w:p w:rsidRPr="00487564" w:rsidR="00487564" w:rsidP="00487564" w:rsidRDefault="00487564" w14:paraId="29CA8B2D" w14:textId="6FA3ABED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</w:pPr>
      <w:r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  <w:t>Computing rhyme</w:t>
      </w:r>
    </w:p>
    <w:p w:rsidR="00487564" w:rsidP="00487564" w:rsidRDefault="00487564" w14:paraId="65C790DC" w14:textId="49117184">
      <w:pPr>
        <w:numPr>
          <w:ilvl w:val="0"/>
          <w:numId w:val="2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Talk </w:t>
      </w:r>
      <w:r w:rsidR="00CC2A8E">
        <w:rPr>
          <w:sz w:val="20"/>
          <w:szCs w:val="20"/>
        </w:rPr>
        <w:t>at the Subregular Workshop at Rutgers University. November 2025</w:t>
      </w:r>
    </w:p>
    <w:p w:rsidRPr="00487564" w:rsidR="00487564" w:rsidP="00487564" w:rsidRDefault="00487564" w14:paraId="28C77077" w14:textId="77777777">
      <w:pPr>
        <w:ind w:left="216"/>
        <w:contextualSpacing/>
        <w:rPr>
          <w:sz w:val="20"/>
          <w:szCs w:val="20"/>
        </w:rPr>
      </w:pPr>
    </w:p>
    <w:p w:rsidRPr="00487564" w:rsidR="00487564" w:rsidP="00487564" w:rsidRDefault="00487564" w14:paraId="340D376B" w14:textId="77777777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</w:pPr>
      <w:r w:rsidRPr="00487564">
        <w:rPr>
          <w:rFonts w:asciiTheme="majorHAnsi" w:hAnsiTheme="majorHAnsi" w:eastAsiaTheme="majorEastAsia" w:cstheme="majorBidi"/>
          <w:b/>
          <w:bCs/>
          <w:caps/>
          <w:color w:val="262626" w:themeColor="text1" w:themeTint="D9"/>
          <w:sz w:val="20"/>
          <w:szCs w:val="20"/>
        </w:rPr>
        <w:t xml:space="preserve">Aspiration and its historical sources: Quantifying aspiration in Zuberoan Basque </w:t>
      </w:r>
    </w:p>
    <w:p w:rsidRPr="00CC2A8E" w:rsidR="00487564" w:rsidP="00487564" w:rsidRDefault="00487564" w14:paraId="7A13C222" w14:textId="77777777">
      <w:pPr>
        <w:pStyle w:val="ListBullet"/>
        <w:rPr>
          <w:sz w:val="20"/>
          <w:szCs w:val="20"/>
        </w:rPr>
      </w:pPr>
      <w:r w:rsidRPr="00CC2A8E">
        <w:rPr>
          <w:sz w:val="20"/>
          <w:szCs w:val="20"/>
        </w:rPr>
        <w:t>With José Ignacio Hualde</w:t>
      </w:r>
    </w:p>
    <w:p w:rsidRPr="00CC2A8E" w:rsidR="00487564" w:rsidP="00487564" w:rsidRDefault="00CC2A8E" w14:paraId="630B9061" w14:textId="3964893D">
      <w:pPr>
        <w:pStyle w:val="ListBullet"/>
        <w:rPr>
          <w:sz w:val="20"/>
          <w:szCs w:val="20"/>
        </w:rPr>
      </w:pPr>
      <w:r w:rsidRPr="00CC2A8E">
        <w:rPr>
          <w:sz w:val="20"/>
          <w:szCs w:val="20"/>
        </w:rPr>
        <w:t xml:space="preserve">Poster at </w:t>
      </w:r>
      <w:proofErr w:type="spellStart"/>
      <w:r w:rsidRPr="00CC2A8E">
        <w:rPr>
          <w:sz w:val="20"/>
          <w:szCs w:val="20"/>
        </w:rPr>
        <w:t>MidPhon</w:t>
      </w:r>
      <w:proofErr w:type="spellEnd"/>
      <w:r w:rsidRPr="00CC2A8E">
        <w:rPr>
          <w:sz w:val="20"/>
          <w:szCs w:val="20"/>
        </w:rPr>
        <w:t xml:space="preserve"> at Indiana University. October</w:t>
      </w:r>
      <w:r w:rsidRPr="00CC2A8E" w:rsidR="00487564">
        <w:rPr>
          <w:sz w:val="20"/>
          <w:szCs w:val="20"/>
        </w:rPr>
        <w:t xml:space="preserve"> 2025.</w:t>
      </w:r>
    </w:p>
    <w:p w:rsidR="00CC2A8E" w:rsidP="00CC2A8E" w:rsidRDefault="00CC2A8E" w14:paraId="6E20491F" w14:textId="77777777">
      <w:pPr>
        <w:pStyle w:val="ListBullet"/>
        <w:numPr>
          <w:ilvl w:val="0"/>
          <w:numId w:val="0"/>
        </w:numPr>
        <w:ind w:left="216"/>
      </w:pPr>
    </w:p>
    <w:p w:rsidR="00CC2A8E" w:rsidP="00CC2A8E" w:rsidRDefault="00CC2A8E" w14:paraId="35B5E9F7" w14:textId="512C0696">
      <w:pPr>
        <w:pStyle w:val="ListBullet"/>
        <w:numPr>
          <w:ilvl w:val="0"/>
          <w:numId w:val="0"/>
        </w:numPr>
        <w:ind w:left="216" w:hanging="216"/>
        <w:rPr>
          <w:b/>
          <w:bCs/>
        </w:rPr>
      </w:pPr>
      <w:r>
        <w:rPr>
          <w:b/>
          <w:bCs/>
        </w:rPr>
        <w:t>Tell it to me straight: Refusals in comparative pragmatics</w:t>
      </w:r>
    </w:p>
    <w:p w:rsidRPr="00CC2A8E" w:rsidR="00487564" w:rsidP="00CC2A8E" w:rsidRDefault="00CC2A8E" w14:paraId="1C367983" w14:textId="30FD85A9">
      <w:pPr>
        <w:pStyle w:val="ListBullet"/>
        <w:rPr>
          <w:sz w:val="20"/>
          <w:szCs w:val="20"/>
        </w:rPr>
      </w:pPr>
      <w:r w:rsidRPr="00CC2A8E">
        <w:rPr>
          <w:sz w:val="20"/>
          <w:szCs w:val="20"/>
        </w:rPr>
        <w:t>Talk at PLL at Indiana University. November 2024.</w:t>
      </w:r>
    </w:p>
    <w:p w:rsidRPr="00DE0E7E" w:rsidR="009C3CA0" w:rsidP="009C3CA0" w:rsidRDefault="009C3CA0" w14:paraId="5C47438B" w14:textId="77777777">
      <w:pPr>
        <w:pStyle w:val="Heading1"/>
        <w:spacing w:after="0"/>
        <w:rPr>
          <w:sz w:val="24"/>
          <w:szCs w:val="28"/>
        </w:rPr>
      </w:pPr>
      <w:r w:rsidRPr="00DE0E7E">
        <w:rPr>
          <w:sz w:val="24"/>
          <w:szCs w:val="28"/>
        </w:rPr>
        <w:t xml:space="preserve">Work </w:t>
      </w:r>
      <w:r>
        <w:rPr>
          <w:sz w:val="24"/>
          <w:szCs w:val="28"/>
        </w:rPr>
        <w:t xml:space="preserve">and Internship </w:t>
      </w:r>
      <w:sdt>
        <w:sdtPr>
          <w:rPr>
            <w:sz w:val="24"/>
            <w:szCs w:val="28"/>
          </w:rPr>
          <w:alias w:val="Experience:"/>
          <w:tag w:val="Experience:"/>
          <w:id w:val="823316305"/>
          <w:placeholder>
            <w:docPart w:val="CA2698717497E747BEE89D530E8C5054"/>
          </w:placeholder>
          <w:temporary/>
          <w15:appearance w15:val="hidden"/>
        </w:sdtPr>
        <w:sdtEndPr/>
        <w:sdtContent>
          <w:r w:rsidRPr="00DE0E7E">
            <w:rPr>
              <w:sz w:val="24"/>
              <w:szCs w:val="28"/>
            </w:rPr>
            <w:t>Experience</w:t>
          </w:r>
        </w:sdtContent>
      </w:sdt>
    </w:p>
    <w:p w:rsidRPr="008C5B78" w:rsidR="008C5B78" w:rsidP="008C5B78" w:rsidRDefault="008C5B78" w14:paraId="04CF1FCC" w14:textId="4E38569E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 w:val="24"/>
          <w:szCs w:val="24"/>
        </w:rPr>
      </w:pPr>
      <w:r w:rsidRP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Instructor of Record Ling 210 | </w:t>
      </w:r>
      <w:r w:rsidR="00B01CFC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Spring</w:t>
      </w:r>
      <w:r w:rsidRP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202</w:t>
      </w:r>
      <w:r w:rsidR="00B01CFC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6</w:t>
      </w:r>
      <w:r w:rsidRP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 | University of illinois Urbana-Champaign</w:t>
      </w:r>
    </w:p>
    <w:p w:rsidRPr="008C5B78" w:rsidR="008C5B78" w:rsidP="008E1E93" w:rsidRDefault="008C5B78" w14:paraId="190387EA" w14:textId="77777777">
      <w:pPr>
        <w:pStyle w:val="ListBullet"/>
        <w:rPr>
          <w:sz w:val="20"/>
          <w:szCs w:val="20"/>
        </w:rPr>
      </w:pPr>
      <w:r w:rsidRPr="008C5B78">
        <w:rPr>
          <w:sz w:val="20"/>
          <w:szCs w:val="20"/>
        </w:rPr>
        <w:t>Lead lecture and discussions in an introductory historical linguistics class</w:t>
      </w:r>
    </w:p>
    <w:p w:rsidRPr="008C5B78" w:rsidR="008C5B78" w:rsidP="008E1E93" w:rsidRDefault="008C5B78" w14:paraId="3781D554" w14:textId="77777777">
      <w:pPr>
        <w:pStyle w:val="ListBullet"/>
        <w:rPr>
          <w:sz w:val="20"/>
          <w:szCs w:val="20"/>
        </w:rPr>
      </w:pPr>
      <w:r w:rsidRPr="008C5B78">
        <w:rPr>
          <w:sz w:val="20"/>
          <w:szCs w:val="20"/>
        </w:rPr>
        <w:t>Design syllabus and primary course materials including daily assignments, activities, and exams</w:t>
      </w:r>
    </w:p>
    <w:p w:rsidRPr="008C5B78" w:rsidR="008C5B78" w:rsidP="008E1E93" w:rsidRDefault="008C5B78" w14:paraId="0AE1CFA3" w14:textId="77777777">
      <w:pPr>
        <w:pStyle w:val="ListBullet"/>
        <w:rPr>
          <w:sz w:val="20"/>
          <w:szCs w:val="20"/>
        </w:rPr>
      </w:pPr>
      <w:r w:rsidRPr="008C5B78">
        <w:rPr>
          <w:sz w:val="20"/>
          <w:szCs w:val="20"/>
        </w:rPr>
        <w:t>Host office hours, provide detailed feedback in office and in graded assignments</w:t>
      </w:r>
    </w:p>
    <w:p w:rsidRPr="008C5B78" w:rsidR="008C5B78" w:rsidP="008C5B78" w:rsidRDefault="008E1E93" w14:paraId="13E744B5" w14:textId="195C50ED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 w:val="24"/>
          <w:szCs w:val="24"/>
        </w:rPr>
      </w:pP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Teaching Assistant</w:t>
      </w:r>
      <w:r w:rsidRPr="008C5B78" w:rsid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Ling </w:t>
      </w:r>
      <w:r w:rsidR="00B01CFC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3</w:t>
      </w: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02</w:t>
      </w:r>
      <w:r w:rsidRPr="008C5B78" w:rsid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| </w:t>
      </w:r>
      <w:r w:rsidR="00B01CFC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sPRING</w:t>
      </w:r>
      <w:r w:rsidRPr="008C5B78" w:rsid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</w:t>
      </w:r>
      <w:r w:rsidR="00B01CFC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2026</w:t>
      </w:r>
      <w:r w:rsidRPr="008C5B78" w:rsidR="008C5B78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 | University of illinois Urbana-Champaign</w:t>
      </w:r>
    </w:p>
    <w:p w:rsidRPr="008E1E93" w:rsidR="008C5B78" w:rsidP="008E1E93" w:rsidRDefault="008C5B78" w14:paraId="2A4398D7" w14:textId="4D234198">
      <w:pPr>
        <w:pStyle w:val="ListBullet"/>
        <w:rPr>
          <w:b/>
          <w:caps/>
          <w:sz w:val="20"/>
          <w:szCs w:val="20"/>
        </w:rPr>
      </w:pPr>
      <w:r w:rsidRPr="008C5B78">
        <w:rPr>
          <w:sz w:val="20"/>
          <w:szCs w:val="20"/>
        </w:rPr>
        <w:t xml:space="preserve">Evaluate and provide detailed feedback on </w:t>
      </w:r>
      <w:r w:rsidR="008E1E93">
        <w:rPr>
          <w:sz w:val="20"/>
          <w:szCs w:val="20"/>
        </w:rPr>
        <w:t>introductory</w:t>
      </w:r>
      <w:r w:rsidRPr="008C5B78">
        <w:rPr>
          <w:sz w:val="20"/>
          <w:szCs w:val="20"/>
        </w:rPr>
        <w:t xml:space="preserve"> phonology class</w:t>
      </w:r>
    </w:p>
    <w:p w:rsidRPr="008C5B78" w:rsidR="008E1E93" w:rsidP="008E1E93" w:rsidRDefault="008E1E93" w14:paraId="55F6899D" w14:textId="09C8ECC0">
      <w:pPr>
        <w:pStyle w:val="ListBullet"/>
        <w:rPr>
          <w:b/>
          <w:caps/>
          <w:sz w:val="20"/>
          <w:szCs w:val="20"/>
        </w:rPr>
      </w:pPr>
      <w:r>
        <w:rPr>
          <w:sz w:val="20"/>
          <w:szCs w:val="20"/>
        </w:rPr>
        <w:t>Host review sessions and assist students in office hours</w:t>
      </w:r>
    </w:p>
    <w:p w:rsidRPr="00D23521" w:rsidR="00D23521" w:rsidP="00D23521" w:rsidRDefault="00B34628" w14:paraId="43B640DD" w14:textId="6D5FBE50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 w:val="24"/>
          <w:szCs w:val="24"/>
        </w:rPr>
      </w:pP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Instructor of Record</w:t>
      </w:r>
      <w:r w:rsidRPr="00D23521" w:rsidR="00D23521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Ling </w:t>
      </w:r>
      <w:r w:rsidR="00D23521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210</w:t>
      </w:r>
      <w:r w:rsidRPr="00D23521" w:rsidR="00D23521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| </w:t>
      </w: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Fall</w:t>
      </w:r>
      <w:r w:rsidRPr="00D23521" w:rsidR="00D23521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202</w:t>
      </w: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5</w:t>
      </w:r>
      <w:r w:rsidRPr="00D23521" w:rsidR="00D23521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 | University of illinois Urbana-Champaign</w:t>
      </w:r>
    </w:p>
    <w:p w:rsidR="00D23521" w:rsidP="00D23521" w:rsidRDefault="00D23521" w14:paraId="41E32F95" w14:textId="32F8211E">
      <w:pPr>
        <w:pStyle w:val="ListBullet"/>
        <w:spacing w:line="240" w:lineRule="auto"/>
        <w:rPr>
          <w:sz w:val="20"/>
          <w:szCs w:val="20"/>
        </w:rPr>
      </w:pPr>
      <w:r w:rsidRPr="00D23521">
        <w:rPr>
          <w:sz w:val="20"/>
          <w:szCs w:val="20"/>
        </w:rPr>
        <w:t>Lead</w:t>
      </w:r>
      <w:r w:rsidR="00F27072">
        <w:rPr>
          <w:sz w:val="20"/>
          <w:szCs w:val="20"/>
        </w:rPr>
        <w:t xml:space="preserve"> lecture and discussions </w:t>
      </w:r>
      <w:r w:rsidRPr="00D23521">
        <w:rPr>
          <w:sz w:val="20"/>
          <w:szCs w:val="20"/>
        </w:rPr>
        <w:t xml:space="preserve">in an introductory </w:t>
      </w:r>
      <w:r w:rsidR="00B34628">
        <w:rPr>
          <w:sz w:val="20"/>
          <w:szCs w:val="20"/>
        </w:rPr>
        <w:t>historical linguistics</w:t>
      </w:r>
      <w:r w:rsidRPr="00D23521">
        <w:rPr>
          <w:sz w:val="20"/>
          <w:szCs w:val="20"/>
        </w:rPr>
        <w:t xml:space="preserve"> class</w:t>
      </w:r>
    </w:p>
    <w:p w:rsidRPr="00D23521" w:rsidR="00F27072" w:rsidP="00F27072" w:rsidRDefault="00F27072" w14:paraId="39BCA96A" w14:textId="1F4FB43F">
      <w:pPr>
        <w:pStyle w:val="ListBullet"/>
        <w:rPr>
          <w:sz w:val="20"/>
          <w:szCs w:val="20"/>
        </w:rPr>
      </w:pPr>
      <w:r w:rsidRPr="00F27072">
        <w:rPr>
          <w:sz w:val="20"/>
          <w:szCs w:val="20"/>
        </w:rPr>
        <w:t>Design syllabus and primary course materials including daily assignments</w:t>
      </w:r>
      <w:r>
        <w:rPr>
          <w:sz w:val="20"/>
          <w:szCs w:val="20"/>
        </w:rPr>
        <w:t xml:space="preserve">, activities, </w:t>
      </w:r>
      <w:r w:rsidRPr="00F27072">
        <w:rPr>
          <w:sz w:val="20"/>
          <w:szCs w:val="20"/>
        </w:rPr>
        <w:t>and exams</w:t>
      </w:r>
    </w:p>
    <w:p w:rsidRPr="00D23521" w:rsidR="00D23521" w:rsidP="00D23521" w:rsidRDefault="00D23521" w14:paraId="43A5440A" w14:textId="1E6F1A0B">
      <w:pPr>
        <w:pStyle w:val="ListBullet"/>
        <w:spacing w:line="240" w:lineRule="auto"/>
        <w:rPr>
          <w:sz w:val="20"/>
          <w:szCs w:val="20"/>
        </w:rPr>
      </w:pPr>
      <w:r w:rsidRPr="00D23521">
        <w:rPr>
          <w:sz w:val="20"/>
          <w:szCs w:val="20"/>
        </w:rPr>
        <w:t xml:space="preserve">Host office hours, </w:t>
      </w:r>
      <w:r w:rsidR="00F27072">
        <w:rPr>
          <w:sz w:val="20"/>
          <w:szCs w:val="20"/>
        </w:rPr>
        <w:t>provide detailed feedback in office and in graded assignments</w:t>
      </w:r>
    </w:p>
    <w:p w:rsidRPr="00F27072" w:rsidR="00F27072" w:rsidP="00F27072" w:rsidRDefault="00F27072" w14:paraId="386AD852" w14:textId="73BDB09E">
      <w:pPr>
        <w:keepNext/>
        <w:keepLines/>
        <w:spacing w:before="60" w:after="40"/>
        <w:contextualSpacing/>
        <w:outlineLvl w:val="1"/>
        <w:rPr>
          <w:rFonts w:asciiTheme="majorHAnsi" w:hAnsiTheme="majorHAnsi" w:eastAsiaTheme="majorEastAsia" w:cstheme="majorBidi"/>
          <w:b/>
          <w:caps/>
          <w:color w:val="262626" w:themeColor="text1" w:themeTint="D9"/>
          <w:sz w:val="24"/>
          <w:szCs w:val="24"/>
        </w:rPr>
      </w:pPr>
      <w:r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Grader</w:t>
      </w:r>
      <w:r w:rsidRPr="00F27072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Ling </w:t>
      </w:r>
      <w:r w:rsidR="007E74AD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>502</w:t>
      </w:r>
      <w:r w:rsidRPr="00F27072">
        <w:rPr>
          <w:rFonts w:asciiTheme="majorHAnsi" w:hAnsiTheme="majorHAnsi" w:eastAsiaTheme="majorEastAsia" w:cstheme="majorBidi"/>
          <w:b/>
          <w:caps/>
          <w:color w:val="262626" w:themeColor="text1" w:themeTint="D9"/>
          <w:szCs w:val="24"/>
        </w:rPr>
        <w:t xml:space="preserve"> | Fall 2025 | University of illinois Urbana-Champaign</w:t>
      </w:r>
    </w:p>
    <w:p w:rsidR="00F27072" w:rsidP="00F27072" w:rsidRDefault="008400F8" w14:paraId="40EFE127" w14:textId="10E462C9">
      <w:pPr>
        <w:pStyle w:val="ListBullet"/>
        <w:spacing w:line="240" w:lineRule="auto"/>
        <w:rPr>
          <w:b/>
          <w:caps/>
          <w:sz w:val="20"/>
          <w:szCs w:val="20"/>
        </w:rPr>
      </w:pPr>
      <w:r>
        <w:rPr>
          <w:sz w:val="20"/>
          <w:szCs w:val="20"/>
        </w:rPr>
        <w:t>Evaluate and provide detailed feedback on graduate phonology class</w:t>
      </w:r>
    </w:p>
    <w:p w:rsidRPr="005D77A6" w:rsidR="00C005CE" w:rsidP="00F27072" w:rsidRDefault="00C005CE" w14:paraId="260F6862" w14:textId="04AB768E">
      <w:pPr>
        <w:pStyle w:val="Heading2"/>
        <w:rPr>
          <w:szCs w:val="24"/>
        </w:rPr>
      </w:pPr>
      <w:r>
        <w:rPr>
          <w:sz w:val="22"/>
          <w:szCs w:val="24"/>
        </w:rPr>
        <w:t>Teaching</w:t>
      </w:r>
      <w:r w:rsidRPr="00BD67CE">
        <w:rPr>
          <w:sz w:val="22"/>
          <w:szCs w:val="24"/>
        </w:rPr>
        <w:t xml:space="preserve"> Assistant</w:t>
      </w:r>
      <w:r>
        <w:rPr>
          <w:sz w:val="22"/>
          <w:szCs w:val="24"/>
        </w:rPr>
        <w:t xml:space="preserve"> Ling 225</w:t>
      </w:r>
      <w:r w:rsidRPr="00BD67CE">
        <w:rPr>
          <w:sz w:val="22"/>
          <w:szCs w:val="24"/>
        </w:rPr>
        <w:t xml:space="preserve"> | </w:t>
      </w:r>
      <w:r>
        <w:rPr>
          <w:sz w:val="22"/>
          <w:szCs w:val="24"/>
        </w:rPr>
        <w:t>Spring 2025</w:t>
      </w:r>
      <w:r w:rsidRPr="00BD67CE">
        <w:rPr>
          <w:sz w:val="22"/>
          <w:szCs w:val="24"/>
        </w:rPr>
        <w:t> | </w:t>
      </w:r>
      <w:r>
        <w:rPr>
          <w:sz w:val="22"/>
          <w:szCs w:val="24"/>
        </w:rPr>
        <w:t>University of illinois Urbana-Champaign</w:t>
      </w:r>
    </w:p>
    <w:p w:rsidR="00C005CE" w:rsidP="00C005CE" w:rsidRDefault="00C005CE" w14:paraId="3824357E" w14:textId="72D8C0EA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Lead discussion/seminars in </w:t>
      </w:r>
      <w:r w:rsidR="00B066B9">
        <w:rPr>
          <w:sz w:val="20"/>
          <w:szCs w:val="20"/>
        </w:rPr>
        <w:t>an introductory psycholinguistics class</w:t>
      </w:r>
    </w:p>
    <w:p w:rsidR="00C005CE" w:rsidP="00C005CE" w:rsidRDefault="00C005CE" w14:paraId="6024FDF6" w14:textId="52B34F05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Host office hours</w:t>
      </w:r>
      <w:r w:rsidR="00B066B9">
        <w:rPr>
          <w:sz w:val="20"/>
          <w:szCs w:val="20"/>
        </w:rPr>
        <w:t>, grading</w:t>
      </w:r>
    </w:p>
    <w:p w:rsidRPr="005D77A6" w:rsidR="00405499" w:rsidP="00405499" w:rsidRDefault="00405499" w14:paraId="1446B865" w14:textId="5D76ABFB">
      <w:pPr>
        <w:pStyle w:val="Heading2"/>
        <w:rPr>
          <w:szCs w:val="24"/>
        </w:rPr>
      </w:pPr>
      <w:r>
        <w:rPr>
          <w:sz w:val="22"/>
          <w:szCs w:val="24"/>
        </w:rPr>
        <w:t>Teaching</w:t>
      </w:r>
      <w:r w:rsidRPr="00BD67CE">
        <w:rPr>
          <w:sz w:val="22"/>
          <w:szCs w:val="24"/>
        </w:rPr>
        <w:t xml:space="preserve"> Assistant</w:t>
      </w:r>
      <w:r w:rsidR="00AF1D36">
        <w:rPr>
          <w:sz w:val="22"/>
          <w:szCs w:val="24"/>
        </w:rPr>
        <w:t xml:space="preserve"> Ling 100</w:t>
      </w:r>
      <w:r w:rsidRPr="00BD67CE">
        <w:rPr>
          <w:sz w:val="22"/>
          <w:szCs w:val="24"/>
        </w:rPr>
        <w:t xml:space="preserve"> | </w:t>
      </w:r>
      <w:r w:rsidR="00AF1D36">
        <w:rPr>
          <w:sz w:val="22"/>
          <w:szCs w:val="24"/>
        </w:rPr>
        <w:t>Fall 2024</w:t>
      </w:r>
      <w:r w:rsidRPr="00BD67CE">
        <w:rPr>
          <w:sz w:val="22"/>
          <w:szCs w:val="24"/>
        </w:rPr>
        <w:t> | </w:t>
      </w:r>
      <w:r>
        <w:rPr>
          <w:sz w:val="22"/>
          <w:szCs w:val="24"/>
        </w:rPr>
        <w:t>University of illinois</w:t>
      </w:r>
      <w:r w:rsidR="007E2D04">
        <w:rPr>
          <w:sz w:val="22"/>
          <w:szCs w:val="24"/>
        </w:rPr>
        <w:t xml:space="preserve"> Urbana-Champaign</w:t>
      </w:r>
    </w:p>
    <w:p w:rsidR="00405499" w:rsidP="00405499" w:rsidRDefault="00AF1D36" w14:paraId="7F8ED693" w14:textId="0C0F28E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Lead discussion/seminars in an introductory linguistics class</w:t>
      </w:r>
    </w:p>
    <w:p w:rsidR="00AF1D36" w:rsidP="00405499" w:rsidRDefault="00AF1D36" w14:paraId="7FAFE128" w14:textId="06D0A56E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Host office hours</w:t>
      </w:r>
      <w:r w:rsidR="00B066B9">
        <w:rPr>
          <w:sz w:val="20"/>
          <w:szCs w:val="20"/>
        </w:rPr>
        <w:t>, grading</w:t>
      </w:r>
    </w:p>
    <w:p w:rsidRPr="005D77A6" w:rsidR="00AB320B" w:rsidP="00AB320B" w:rsidRDefault="00AB320B" w14:paraId="470D290D" w14:textId="666F93A1">
      <w:pPr>
        <w:pStyle w:val="Heading2"/>
        <w:rPr>
          <w:szCs w:val="24"/>
        </w:rPr>
      </w:pPr>
      <w:r>
        <w:rPr>
          <w:sz w:val="22"/>
          <w:szCs w:val="24"/>
        </w:rPr>
        <w:t>Research</w:t>
      </w:r>
      <w:r w:rsidRPr="00BD67CE">
        <w:rPr>
          <w:sz w:val="22"/>
          <w:szCs w:val="24"/>
        </w:rPr>
        <w:t xml:space="preserve"> Assistant | </w:t>
      </w:r>
      <w:r>
        <w:rPr>
          <w:sz w:val="22"/>
          <w:szCs w:val="24"/>
        </w:rPr>
        <w:t>May 2021</w:t>
      </w:r>
      <w:r w:rsidRPr="00BD67CE">
        <w:rPr>
          <w:sz w:val="22"/>
          <w:szCs w:val="24"/>
        </w:rPr>
        <w:t>–</w:t>
      </w:r>
      <w:r w:rsidR="00386255">
        <w:rPr>
          <w:sz w:val="22"/>
          <w:szCs w:val="24"/>
        </w:rPr>
        <w:t>May 2023</w:t>
      </w:r>
      <w:r w:rsidRPr="00BD67CE">
        <w:rPr>
          <w:sz w:val="22"/>
          <w:szCs w:val="24"/>
        </w:rPr>
        <w:t> | </w:t>
      </w:r>
      <w:r>
        <w:rPr>
          <w:sz w:val="22"/>
          <w:szCs w:val="24"/>
        </w:rPr>
        <w:t>Indiana University</w:t>
      </w:r>
    </w:p>
    <w:p w:rsidR="00AB320B" w:rsidP="00AB320B" w:rsidRDefault="008C4BFF" w14:paraId="12DD94F3" w14:textId="4E41360D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Audio cutting, cleaning, transcription</w:t>
      </w:r>
    </w:p>
    <w:p w:rsidR="00AB320B" w:rsidP="00AB320B" w:rsidRDefault="00AB320B" w14:paraId="59A7DE4E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Data entry</w:t>
      </w:r>
    </w:p>
    <w:p w:rsidR="00AB320B" w:rsidP="00AB320B" w:rsidRDefault="00AB320B" w14:paraId="180840BD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Editing of CV and publication materials</w:t>
      </w:r>
    </w:p>
    <w:p w:rsidR="00AB320B" w:rsidP="00AB320B" w:rsidRDefault="00AB320B" w14:paraId="0FA84371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Copyediting course textbook</w:t>
      </w:r>
    </w:p>
    <w:p w:rsidRPr="002B5556" w:rsidR="00AB320B" w:rsidP="00AB320B" w:rsidRDefault="00AB320B" w14:paraId="4530030B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Website maintenance</w:t>
      </w:r>
    </w:p>
    <w:p w:rsidRPr="005D77A6" w:rsidR="00AB320B" w:rsidP="00AB320B" w:rsidRDefault="00AB320B" w14:paraId="5DF1914A" w14:textId="11AA44A1">
      <w:pPr>
        <w:pStyle w:val="Heading2"/>
        <w:rPr>
          <w:szCs w:val="24"/>
        </w:rPr>
      </w:pPr>
      <w:r>
        <w:rPr>
          <w:sz w:val="22"/>
          <w:szCs w:val="24"/>
        </w:rPr>
        <w:t>Library</w:t>
      </w:r>
      <w:r w:rsidRPr="00BD67CE">
        <w:rPr>
          <w:sz w:val="22"/>
          <w:szCs w:val="24"/>
        </w:rPr>
        <w:t xml:space="preserve"> Assistant | September 2019–</w:t>
      </w:r>
      <w:r w:rsidR="00386255">
        <w:rPr>
          <w:sz w:val="22"/>
          <w:szCs w:val="24"/>
        </w:rPr>
        <w:t>May 2023</w:t>
      </w:r>
      <w:r w:rsidRPr="00BD67CE">
        <w:rPr>
          <w:sz w:val="22"/>
          <w:szCs w:val="24"/>
        </w:rPr>
        <w:t> | </w:t>
      </w:r>
      <w:r>
        <w:rPr>
          <w:sz w:val="22"/>
          <w:szCs w:val="24"/>
        </w:rPr>
        <w:t>Indiana University</w:t>
      </w:r>
    </w:p>
    <w:p w:rsidR="00AB320B" w:rsidP="00AB320B" w:rsidRDefault="00AB320B" w14:paraId="175FAAFD" w14:textId="4217B8EA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Assist</w:t>
      </w:r>
      <w:r w:rsidR="00AD4018">
        <w:rPr>
          <w:sz w:val="20"/>
          <w:szCs w:val="20"/>
        </w:rPr>
        <w:t xml:space="preserve">ance of </w:t>
      </w:r>
      <w:r>
        <w:rPr>
          <w:sz w:val="20"/>
          <w:szCs w:val="20"/>
        </w:rPr>
        <w:t xml:space="preserve">patrons </w:t>
      </w:r>
    </w:p>
    <w:p w:rsidRPr="005C608C" w:rsidR="00AB320B" w:rsidP="00AB320B" w:rsidRDefault="00AB320B" w14:paraId="4C2F5CFD" w14:textId="69835AB1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Contribut</w:t>
      </w:r>
      <w:r w:rsidR="00AD4018">
        <w:rPr>
          <w:sz w:val="20"/>
          <w:szCs w:val="20"/>
        </w:rPr>
        <w:t>ions</w:t>
      </w:r>
      <w:r>
        <w:rPr>
          <w:sz w:val="20"/>
          <w:szCs w:val="20"/>
        </w:rPr>
        <w:t xml:space="preserve"> to library seasonal events</w:t>
      </w:r>
    </w:p>
    <w:p w:rsidR="00AB320B" w:rsidP="00AB320B" w:rsidRDefault="00AD4018" w14:paraId="500F2EC6" w14:textId="25C90169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Maintenance of </w:t>
      </w:r>
      <w:r w:rsidR="00AB320B">
        <w:rPr>
          <w:sz w:val="20"/>
          <w:szCs w:val="20"/>
        </w:rPr>
        <w:t>books, media, circulation desk, and shelves</w:t>
      </w:r>
    </w:p>
    <w:p w:rsidR="001969F7" w:rsidP="001969F7" w:rsidRDefault="001969F7" w14:paraId="38E37A2A" w14:textId="3E0DCD1A">
      <w:pPr>
        <w:pStyle w:val="Heading2"/>
        <w:rPr>
          <w:sz w:val="22"/>
          <w:szCs w:val="24"/>
        </w:rPr>
      </w:pPr>
      <w:r>
        <w:rPr>
          <w:sz w:val="22"/>
          <w:szCs w:val="24"/>
        </w:rPr>
        <w:t xml:space="preserve">Undergraduate Teaching Assistant </w:t>
      </w:r>
      <w:r w:rsidR="00347DE9">
        <w:rPr>
          <w:sz w:val="22"/>
          <w:szCs w:val="24"/>
        </w:rPr>
        <w:t>S135</w:t>
      </w:r>
      <w:r>
        <w:rPr>
          <w:sz w:val="22"/>
          <w:szCs w:val="24"/>
        </w:rPr>
        <w:t xml:space="preserve"> | </w:t>
      </w:r>
      <w:r w:rsidR="007D19A4">
        <w:rPr>
          <w:sz w:val="22"/>
          <w:szCs w:val="24"/>
        </w:rPr>
        <w:t>SUmmer 2022</w:t>
      </w:r>
      <w:r>
        <w:rPr>
          <w:sz w:val="22"/>
          <w:szCs w:val="24"/>
        </w:rPr>
        <w:t xml:space="preserve"> | </w:t>
      </w:r>
      <w:r w:rsidRPr="00435686">
        <w:rPr>
          <w:sz w:val="22"/>
          <w:szCs w:val="24"/>
        </w:rPr>
        <w:t>Indiana University</w:t>
      </w:r>
    </w:p>
    <w:p w:rsidR="007D19A4" w:rsidP="00A832E3" w:rsidRDefault="009521AF" w14:paraId="75B082F4" w14:textId="3B603C0D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Facilitated a course on the foundations of the American experience for international students</w:t>
      </w:r>
      <w:r w:rsidR="00F738B6">
        <w:rPr>
          <w:sz w:val="20"/>
          <w:szCs w:val="20"/>
        </w:rPr>
        <w:t xml:space="preserve"> from five </w:t>
      </w:r>
      <w:r w:rsidR="007F7555">
        <w:rPr>
          <w:sz w:val="20"/>
          <w:szCs w:val="20"/>
        </w:rPr>
        <w:t>countries</w:t>
      </w:r>
    </w:p>
    <w:p w:rsidRPr="00F738B6" w:rsidR="00837F6B" w:rsidP="00F738B6" w:rsidRDefault="009521AF" w14:paraId="630ADD8C" w14:textId="4E6AAEDE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Assisted students by </w:t>
      </w:r>
      <w:r w:rsidR="00837F6B">
        <w:rPr>
          <w:sz w:val="20"/>
          <w:szCs w:val="20"/>
        </w:rPr>
        <w:t>leading discussions, providing homework/essay feedback, and introducing them to Bloomington</w:t>
      </w:r>
    </w:p>
    <w:p w:rsidR="00435686" w:rsidP="00340FC2" w:rsidRDefault="00435686" w14:paraId="76C95899" w14:textId="7C64B7FB">
      <w:pPr>
        <w:pStyle w:val="Heading2"/>
        <w:rPr>
          <w:sz w:val="22"/>
          <w:szCs w:val="24"/>
        </w:rPr>
      </w:pPr>
      <w:r>
        <w:rPr>
          <w:sz w:val="22"/>
          <w:szCs w:val="24"/>
        </w:rPr>
        <w:t xml:space="preserve">Undergraduate Teaching Assistant L307 | FAll 2021 | </w:t>
      </w:r>
      <w:r w:rsidRPr="00435686">
        <w:rPr>
          <w:sz w:val="22"/>
          <w:szCs w:val="24"/>
        </w:rPr>
        <w:t>Indiana University</w:t>
      </w:r>
    </w:p>
    <w:p w:rsidRPr="00435686" w:rsidR="00435686" w:rsidP="00435686" w:rsidRDefault="00435686" w14:paraId="54E69B85" w14:textId="5947AC1D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Advise</w:t>
      </w:r>
      <w:r w:rsidR="00A55259">
        <w:rPr>
          <w:sz w:val="20"/>
          <w:szCs w:val="20"/>
        </w:rPr>
        <w:t>d</w:t>
      </w:r>
      <w:r>
        <w:rPr>
          <w:sz w:val="20"/>
          <w:szCs w:val="20"/>
        </w:rPr>
        <w:t xml:space="preserve"> </w:t>
      </w:r>
      <w:r w:rsidR="001A1115">
        <w:rPr>
          <w:sz w:val="20"/>
          <w:szCs w:val="20"/>
        </w:rPr>
        <w:t xml:space="preserve">professor on syllabus, </w:t>
      </w:r>
      <w:r>
        <w:rPr>
          <w:sz w:val="20"/>
          <w:szCs w:val="20"/>
        </w:rPr>
        <w:t>homework</w:t>
      </w:r>
      <w:r w:rsidR="001A1115">
        <w:rPr>
          <w:sz w:val="20"/>
          <w:szCs w:val="20"/>
        </w:rPr>
        <w:t>, and exam</w:t>
      </w:r>
      <w:r>
        <w:rPr>
          <w:sz w:val="20"/>
          <w:szCs w:val="20"/>
        </w:rPr>
        <w:t xml:space="preserve"> content</w:t>
      </w:r>
    </w:p>
    <w:p w:rsidR="00435686" w:rsidP="00435686" w:rsidRDefault="00435686" w14:paraId="510125A6" w14:textId="18D79754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Facilitat</w:t>
      </w:r>
      <w:r w:rsidR="00A55259">
        <w:rPr>
          <w:sz w:val="20"/>
          <w:szCs w:val="20"/>
        </w:rPr>
        <w:t>ed</w:t>
      </w:r>
      <w:r>
        <w:rPr>
          <w:sz w:val="20"/>
          <w:szCs w:val="20"/>
        </w:rPr>
        <w:t xml:space="preserve"> the learning of fundamental phonology concepts</w:t>
      </w:r>
    </w:p>
    <w:p w:rsidR="00435686" w:rsidP="00B20624" w:rsidRDefault="00EE1CE0" w14:paraId="1FA27038" w14:textId="09F8CA70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Assist</w:t>
      </w:r>
      <w:r w:rsidR="00A55259">
        <w:rPr>
          <w:sz w:val="20"/>
          <w:szCs w:val="20"/>
        </w:rPr>
        <w:t>ed</w:t>
      </w:r>
      <w:r>
        <w:rPr>
          <w:sz w:val="20"/>
          <w:szCs w:val="20"/>
        </w:rPr>
        <w:t xml:space="preserve"> students</w:t>
      </w:r>
      <w:r w:rsidR="00241B13">
        <w:rPr>
          <w:sz w:val="20"/>
          <w:szCs w:val="20"/>
        </w:rPr>
        <w:t xml:space="preserve"> on homework assignments</w:t>
      </w:r>
      <w:r>
        <w:rPr>
          <w:sz w:val="20"/>
          <w:szCs w:val="20"/>
        </w:rPr>
        <w:t xml:space="preserve"> after class and in office hours</w:t>
      </w:r>
    </w:p>
    <w:p w:rsidRPr="005D77A6" w:rsidR="00435686" w:rsidP="00435686" w:rsidRDefault="00435686" w14:paraId="06504844" w14:textId="77777777">
      <w:pPr>
        <w:pStyle w:val="Heading2"/>
        <w:rPr>
          <w:szCs w:val="24"/>
        </w:rPr>
      </w:pPr>
      <w:r>
        <w:rPr>
          <w:sz w:val="22"/>
          <w:szCs w:val="24"/>
        </w:rPr>
        <w:t xml:space="preserve">Linguistics Intern </w:t>
      </w:r>
      <w:r w:rsidRPr="00BD67CE">
        <w:rPr>
          <w:sz w:val="22"/>
          <w:szCs w:val="24"/>
        </w:rPr>
        <w:t>| </w:t>
      </w:r>
      <w:r>
        <w:rPr>
          <w:sz w:val="22"/>
          <w:szCs w:val="24"/>
        </w:rPr>
        <w:t>May 2021</w:t>
      </w:r>
      <w:r w:rsidRPr="00BD67CE">
        <w:rPr>
          <w:sz w:val="22"/>
          <w:szCs w:val="24"/>
        </w:rPr>
        <w:t>–</w:t>
      </w:r>
      <w:r>
        <w:rPr>
          <w:sz w:val="22"/>
          <w:szCs w:val="24"/>
        </w:rPr>
        <w:t>August 2021</w:t>
      </w:r>
      <w:r w:rsidRPr="00BD67CE">
        <w:rPr>
          <w:sz w:val="22"/>
          <w:szCs w:val="24"/>
        </w:rPr>
        <w:t> | </w:t>
      </w:r>
      <w:r>
        <w:rPr>
          <w:sz w:val="22"/>
          <w:szCs w:val="24"/>
        </w:rPr>
        <w:t>The Language Conservancy</w:t>
      </w:r>
    </w:p>
    <w:p w:rsidR="00435686" w:rsidP="00435686" w:rsidRDefault="00435686" w14:paraId="50F10390" w14:textId="77777777">
      <w:pPr>
        <w:pStyle w:val="ListBullet"/>
        <w:spacing w:line="240" w:lineRule="auto"/>
      </w:pPr>
      <w:r>
        <w:t>Researched Cowlitz Coast Salish (</w:t>
      </w:r>
      <w:proofErr w:type="spellStart"/>
      <w:r w:rsidRPr="00435686">
        <w:rPr>
          <w:sz w:val="20"/>
          <w:szCs w:val="20"/>
        </w:rPr>
        <w:t>ƛ̕púlmixq</w:t>
      </w:r>
      <w:proofErr w:type="spellEnd"/>
      <w:r>
        <w:t>)</w:t>
      </w:r>
    </w:p>
    <w:p w:rsidRPr="00E33003" w:rsidR="00435686" w:rsidP="00435686" w:rsidRDefault="00435686" w14:paraId="49228141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Worked alongside Cowlitz revitalization team on a digital Cowlitz-English dictionary</w:t>
      </w:r>
    </w:p>
    <w:p w:rsidRPr="00BD67CE" w:rsidR="009C3CA0" w:rsidP="00435686" w:rsidRDefault="009C3CA0" w14:paraId="7790E66A" w14:textId="3EF30CB3">
      <w:pPr>
        <w:pStyle w:val="Heading2"/>
        <w:rPr>
          <w:sz w:val="22"/>
          <w:szCs w:val="24"/>
        </w:rPr>
      </w:pPr>
      <w:r w:rsidRPr="00BD67CE">
        <w:rPr>
          <w:sz w:val="22"/>
          <w:szCs w:val="24"/>
        </w:rPr>
        <w:t xml:space="preserve">Undergraduate Teaching Assistant </w:t>
      </w:r>
      <w:r>
        <w:rPr>
          <w:sz w:val="22"/>
          <w:szCs w:val="24"/>
        </w:rPr>
        <w:t xml:space="preserve">L103 </w:t>
      </w:r>
      <w:r w:rsidRPr="00BD67CE">
        <w:rPr>
          <w:sz w:val="22"/>
          <w:szCs w:val="24"/>
        </w:rPr>
        <w:t xml:space="preserve">| </w:t>
      </w:r>
      <w:r>
        <w:rPr>
          <w:sz w:val="22"/>
          <w:szCs w:val="24"/>
        </w:rPr>
        <w:t xml:space="preserve">Fall </w:t>
      </w:r>
      <w:r w:rsidRPr="00BD67CE">
        <w:rPr>
          <w:sz w:val="22"/>
          <w:szCs w:val="24"/>
        </w:rPr>
        <w:t xml:space="preserve">2020 | Indiana University </w:t>
      </w:r>
    </w:p>
    <w:p w:rsidR="009703F7" w:rsidP="009703F7" w:rsidRDefault="009703F7" w14:paraId="4329493B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Created educational videos covering comparative linguistics and phonology tutorials </w:t>
      </w:r>
    </w:p>
    <w:p w:rsidR="009703F7" w:rsidP="009703F7" w:rsidRDefault="009703F7" w14:paraId="21EB2ABC" w14:textId="3D8C059E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Facilitated </w:t>
      </w:r>
      <w:r w:rsidR="00435686">
        <w:rPr>
          <w:sz w:val="20"/>
          <w:szCs w:val="20"/>
        </w:rPr>
        <w:t xml:space="preserve">the </w:t>
      </w:r>
      <w:r>
        <w:rPr>
          <w:sz w:val="20"/>
          <w:szCs w:val="20"/>
        </w:rPr>
        <w:t>learning</w:t>
      </w:r>
      <w:r w:rsidR="00435686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fundamental linguistics concepts </w:t>
      </w:r>
    </w:p>
    <w:p w:rsidRPr="00BD67CE" w:rsidR="009703F7" w:rsidP="009703F7" w:rsidRDefault="009703F7" w14:paraId="55D34104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Met with colleagues for reflection and improvement of course</w:t>
      </w:r>
    </w:p>
    <w:p w:rsidR="009703F7" w:rsidP="009703F7" w:rsidRDefault="009703F7" w14:paraId="247224AD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Held office hours for students needing help in homework, preparation for exams</w:t>
      </w:r>
    </w:p>
    <w:p w:rsidR="009703F7" w:rsidP="00122B5F" w:rsidRDefault="009703F7" w14:paraId="49F5BBBE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Prepared for and conducted discussion-based learning exercises </w:t>
      </w:r>
    </w:p>
    <w:p w:rsidRPr="00BD67CE" w:rsidR="009C3CA0" w:rsidP="009C3CA0" w:rsidRDefault="009C3CA0" w14:paraId="32F8858A" w14:textId="3C0CA3D5">
      <w:pPr>
        <w:pStyle w:val="Heading2"/>
        <w:rPr>
          <w:sz w:val="22"/>
          <w:szCs w:val="24"/>
        </w:rPr>
      </w:pPr>
      <w:r w:rsidRPr="00BD67CE">
        <w:rPr>
          <w:sz w:val="22"/>
          <w:szCs w:val="24"/>
        </w:rPr>
        <w:t>Feedback Assistant</w:t>
      </w:r>
      <w:r>
        <w:rPr>
          <w:sz w:val="22"/>
          <w:szCs w:val="24"/>
        </w:rPr>
        <w:t xml:space="preserve"> | Fall 2020 | Indiana University</w:t>
      </w:r>
    </w:p>
    <w:p w:rsidRPr="00BD67CE" w:rsidR="00E719AC" w:rsidP="00E719AC" w:rsidRDefault="00E719AC" w14:paraId="46563816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Assisted in TEPAIC review, a test for English proficiency administered at term’s end</w:t>
      </w:r>
    </w:p>
    <w:p w:rsidR="00E719AC" w:rsidP="00E719AC" w:rsidRDefault="00E719AC" w14:paraId="014CA6A1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Conducted office hours role plays to prepare prospective AIs for difficult scenarios</w:t>
      </w:r>
    </w:p>
    <w:p w:rsidR="00E719AC" w:rsidP="00E719AC" w:rsidRDefault="00E719AC" w14:paraId="74A11D9E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Listened to international, English-as-an-additional language Associate Instructor applicants practice English </w:t>
      </w:r>
    </w:p>
    <w:p w:rsidR="00E719AC" w:rsidP="00E719AC" w:rsidRDefault="00E719AC" w14:paraId="63FA19E7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Presented sociolinguistic topic to students as an example of native proficiency in delivery</w:t>
      </w:r>
    </w:p>
    <w:p w:rsidR="00E719AC" w:rsidP="00122B5F" w:rsidRDefault="00E719AC" w14:paraId="0CC0A0B1" w14:textId="77777777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Provided critiques based in linguistic training to recommend speech improvements </w:t>
      </w:r>
    </w:p>
    <w:p w:rsidR="009C3CA0" w:rsidP="009C3CA0" w:rsidRDefault="009C3CA0" w14:paraId="2657ACB2" w14:textId="77777777">
      <w:pPr>
        <w:pStyle w:val="Heading2"/>
        <w:rPr>
          <w:sz w:val="22"/>
          <w:szCs w:val="24"/>
        </w:rPr>
      </w:pPr>
      <w:r>
        <w:rPr>
          <w:sz w:val="22"/>
          <w:szCs w:val="24"/>
        </w:rPr>
        <w:t>Order Fulfillment Specialist</w:t>
      </w:r>
      <w:r w:rsidRPr="002C7A93">
        <w:t xml:space="preserve"> </w:t>
      </w:r>
      <w:r w:rsidRPr="002C7A93">
        <w:rPr>
          <w:sz w:val="22"/>
          <w:szCs w:val="24"/>
        </w:rPr>
        <w:t xml:space="preserve">| </w:t>
      </w:r>
      <w:r>
        <w:rPr>
          <w:sz w:val="22"/>
          <w:szCs w:val="24"/>
        </w:rPr>
        <w:t>May</w:t>
      </w:r>
      <w:r w:rsidRPr="002C7A93">
        <w:rPr>
          <w:sz w:val="22"/>
          <w:szCs w:val="24"/>
        </w:rPr>
        <w:t>–</w:t>
      </w:r>
      <w:r>
        <w:rPr>
          <w:sz w:val="22"/>
          <w:szCs w:val="24"/>
        </w:rPr>
        <w:t>August 2020</w:t>
      </w:r>
      <w:r w:rsidRPr="002C7A93">
        <w:rPr>
          <w:sz w:val="22"/>
          <w:szCs w:val="24"/>
        </w:rPr>
        <w:t xml:space="preserve">| </w:t>
      </w:r>
      <w:r>
        <w:rPr>
          <w:sz w:val="22"/>
          <w:szCs w:val="24"/>
        </w:rPr>
        <w:t>One Click Ventures</w:t>
      </w:r>
    </w:p>
    <w:p w:rsidR="00564269" w:rsidP="00564269" w:rsidRDefault="00564269" w14:paraId="49D35C08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Ordered verification</w:t>
      </w:r>
      <w:r w:rsidRPr="00344935">
        <w:rPr>
          <w:sz w:val="20"/>
          <w:szCs w:val="20"/>
        </w:rPr>
        <w:t xml:space="preserve"> and pack</w:t>
      </w:r>
      <w:r>
        <w:rPr>
          <w:sz w:val="20"/>
          <w:szCs w:val="20"/>
        </w:rPr>
        <w:t>ing order</w:t>
      </w:r>
      <w:r w:rsidRPr="00344935">
        <w:rPr>
          <w:sz w:val="20"/>
          <w:szCs w:val="20"/>
        </w:rPr>
        <w:t xml:space="preserve"> accoutrements </w:t>
      </w:r>
    </w:p>
    <w:p w:rsidRPr="005C608C" w:rsidR="00564269" w:rsidP="00564269" w:rsidRDefault="00564269" w14:paraId="4C7E7B11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Maintained necessary equipment supply</w:t>
      </w:r>
    </w:p>
    <w:p w:rsidR="00564269" w:rsidP="00122B5F" w:rsidRDefault="00564269" w14:paraId="2B44250D" w14:textId="77777777">
      <w:pPr>
        <w:pStyle w:val="ListBullet"/>
        <w:spacing w:line="240" w:lineRule="auto"/>
        <w:rPr>
          <w:sz w:val="20"/>
          <w:szCs w:val="20"/>
        </w:rPr>
      </w:pPr>
      <w:r w:rsidRPr="00344935">
        <w:rPr>
          <w:sz w:val="20"/>
          <w:szCs w:val="20"/>
        </w:rPr>
        <w:t>Retrie</w:t>
      </w:r>
      <w:r>
        <w:rPr>
          <w:sz w:val="20"/>
          <w:szCs w:val="20"/>
        </w:rPr>
        <w:t xml:space="preserve">ved </w:t>
      </w:r>
      <w:r w:rsidRPr="00344935">
        <w:rPr>
          <w:sz w:val="20"/>
          <w:szCs w:val="20"/>
        </w:rPr>
        <w:t xml:space="preserve">spectacles to fulfill orders </w:t>
      </w:r>
    </w:p>
    <w:p w:rsidRPr="00BD67CE" w:rsidR="009C3CA0" w:rsidP="009C3CA0" w:rsidRDefault="009C3CA0" w14:paraId="7F23982E" w14:textId="77777777">
      <w:pPr>
        <w:pStyle w:val="Heading2"/>
        <w:rPr>
          <w:sz w:val="22"/>
          <w:szCs w:val="24"/>
        </w:rPr>
      </w:pPr>
      <w:r w:rsidRPr="00BD67CE">
        <w:rPr>
          <w:sz w:val="22"/>
          <w:szCs w:val="24"/>
        </w:rPr>
        <w:t>Page | March 2017–January 2020 | Greensburg-Decatur County Public Library </w:t>
      </w:r>
    </w:p>
    <w:p w:rsidR="000C35A7" w:rsidP="000C35A7" w:rsidRDefault="000C35A7" w14:paraId="49A3C907" w14:textId="69576F8B">
      <w:pPr>
        <w:pStyle w:val="ListBullet"/>
        <w:spacing w:after="0" w:line="240" w:lineRule="auto"/>
        <w:rPr>
          <w:sz w:val="20"/>
          <w:szCs w:val="20"/>
        </w:rPr>
      </w:pPr>
      <w:r w:rsidRPr="00DE0E7E">
        <w:rPr>
          <w:sz w:val="20"/>
          <w:szCs w:val="20"/>
        </w:rPr>
        <w:t>Assist</w:t>
      </w:r>
      <w:r>
        <w:rPr>
          <w:sz w:val="20"/>
          <w:szCs w:val="20"/>
        </w:rPr>
        <w:t>ed</w:t>
      </w:r>
      <w:r w:rsidRPr="00DE0E7E">
        <w:rPr>
          <w:sz w:val="20"/>
          <w:szCs w:val="20"/>
        </w:rPr>
        <w:t xml:space="preserve"> in library programs throughout year</w:t>
      </w:r>
      <w:r>
        <w:rPr>
          <w:sz w:val="20"/>
          <w:szCs w:val="20"/>
        </w:rPr>
        <w:t xml:space="preserve"> </w:t>
      </w:r>
      <w:r w:rsidR="00FB57F5">
        <w:rPr>
          <w:sz w:val="20"/>
          <w:szCs w:val="20"/>
        </w:rPr>
        <w:t>e.g.,</w:t>
      </w:r>
      <w:r>
        <w:rPr>
          <w:sz w:val="20"/>
          <w:szCs w:val="20"/>
        </w:rPr>
        <w:t xml:space="preserve"> Summer and Winter Reading</w:t>
      </w:r>
    </w:p>
    <w:p w:rsidRPr="005C608C" w:rsidR="000C35A7" w:rsidP="000C35A7" w:rsidRDefault="000C35A7" w14:paraId="2B63E397" w14:textId="77777777">
      <w:pPr>
        <w:pStyle w:val="ListBullet"/>
        <w:spacing w:after="0" w:line="240" w:lineRule="auto"/>
        <w:rPr>
          <w:sz w:val="20"/>
          <w:szCs w:val="20"/>
        </w:rPr>
      </w:pPr>
      <w:r w:rsidRPr="00DE0E7E">
        <w:rPr>
          <w:sz w:val="20"/>
          <w:szCs w:val="20"/>
        </w:rPr>
        <w:t>Maintain</w:t>
      </w:r>
      <w:r>
        <w:rPr>
          <w:sz w:val="20"/>
          <w:szCs w:val="20"/>
        </w:rPr>
        <w:t>ed</w:t>
      </w:r>
      <w:r w:rsidRPr="00DE0E7E">
        <w:rPr>
          <w:sz w:val="20"/>
          <w:szCs w:val="20"/>
        </w:rPr>
        <w:t xml:space="preserve"> </w:t>
      </w:r>
      <w:r>
        <w:rPr>
          <w:sz w:val="20"/>
          <w:szCs w:val="20"/>
        </w:rPr>
        <w:t>c</w:t>
      </w:r>
      <w:r w:rsidRPr="00DE0E7E">
        <w:rPr>
          <w:sz w:val="20"/>
          <w:szCs w:val="20"/>
        </w:rPr>
        <w:t xml:space="preserve">irculation </w:t>
      </w:r>
      <w:r>
        <w:rPr>
          <w:sz w:val="20"/>
          <w:szCs w:val="20"/>
        </w:rPr>
        <w:t>d</w:t>
      </w:r>
      <w:r w:rsidRPr="00DE0E7E">
        <w:rPr>
          <w:sz w:val="20"/>
          <w:szCs w:val="20"/>
        </w:rPr>
        <w:t>es</w:t>
      </w:r>
      <w:r>
        <w:rPr>
          <w:sz w:val="20"/>
          <w:szCs w:val="20"/>
        </w:rPr>
        <w:t>k</w:t>
      </w:r>
    </w:p>
    <w:p w:rsidRPr="001A1115" w:rsidR="000C35A7" w:rsidP="001A1115" w:rsidRDefault="000C35A7" w14:paraId="321EEDB9" w14:textId="7B98FBA2">
      <w:pPr>
        <w:pStyle w:val="ListBullet"/>
        <w:spacing w:after="0" w:line="240" w:lineRule="auto"/>
        <w:rPr>
          <w:sz w:val="20"/>
          <w:szCs w:val="20"/>
        </w:rPr>
      </w:pPr>
      <w:r w:rsidRPr="00DE0E7E">
        <w:rPr>
          <w:sz w:val="20"/>
          <w:szCs w:val="20"/>
        </w:rPr>
        <w:lastRenderedPageBreak/>
        <w:t>Mend</w:t>
      </w:r>
      <w:r>
        <w:rPr>
          <w:sz w:val="20"/>
          <w:szCs w:val="20"/>
        </w:rPr>
        <w:t>ed</w:t>
      </w:r>
      <w:r w:rsidR="001A1115">
        <w:rPr>
          <w:sz w:val="20"/>
          <w:szCs w:val="20"/>
        </w:rPr>
        <w:t xml:space="preserve"> and s</w:t>
      </w:r>
      <w:r w:rsidRPr="00DE0E7E" w:rsidR="001A1115">
        <w:rPr>
          <w:sz w:val="20"/>
          <w:szCs w:val="20"/>
        </w:rPr>
        <w:t>helv</w:t>
      </w:r>
      <w:r w:rsidR="001A1115">
        <w:rPr>
          <w:sz w:val="20"/>
          <w:szCs w:val="20"/>
        </w:rPr>
        <w:t>ed</w:t>
      </w:r>
      <w:r w:rsidRPr="00DE0E7E" w:rsidR="001A1115">
        <w:rPr>
          <w:sz w:val="20"/>
          <w:szCs w:val="20"/>
        </w:rPr>
        <w:t xml:space="preserve"> books, other media </w:t>
      </w:r>
    </w:p>
    <w:p w:rsidR="000C35A7" w:rsidP="000C35A7" w:rsidRDefault="000C35A7" w14:paraId="6792B230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Served patrons regarding questions and issues with </w:t>
      </w:r>
      <w:r w:rsidRPr="00DE0E7E">
        <w:rPr>
          <w:sz w:val="20"/>
          <w:szCs w:val="20"/>
        </w:rPr>
        <w:t xml:space="preserve">media and services </w:t>
      </w:r>
    </w:p>
    <w:p w:rsidR="000C35A7" w:rsidP="000C35A7" w:rsidRDefault="000C35A7" w14:paraId="5C846954" w14:textId="77777777">
      <w:pPr>
        <w:pStyle w:val="ListBullet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Trained new hires </w:t>
      </w:r>
    </w:p>
    <w:p w:rsidRPr="000C35A7" w:rsidR="009C3CA0" w:rsidP="000C35A7" w:rsidRDefault="000C35A7" w14:paraId="4E2DB469" w14:textId="312AF5F4">
      <w:pPr>
        <w:pStyle w:val="ListBullet"/>
        <w:spacing w:after="0" w:line="240" w:lineRule="auto"/>
        <w:rPr>
          <w:sz w:val="20"/>
          <w:szCs w:val="20"/>
        </w:rPr>
      </w:pPr>
      <w:r w:rsidRPr="00DE0E7E">
        <w:rPr>
          <w:sz w:val="20"/>
          <w:szCs w:val="20"/>
        </w:rPr>
        <w:t>Us</w:t>
      </w:r>
      <w:r>
        <w:rPr>
          <w:sz w:val="20"/>
          <w:szCs w:val="20"/>
        </w:rPr>
        <w:t>ed</w:t>
      </w:r>
      <w:r w:rsidRPr="00DE0E7E">
        <w:rPr>
          <w:sz w:val="20"/>
          <w:szCs w:val="20"/>
        </w:rPr>
        <w:t xml:space="preserve"> various machines </w:t>
      </w:r>
      <w:r w:rsidRPr="00DE0E7E" w:rsidR="00FB57F5">
        <w:rPr>
          <w:sz w:val="20"/>
          <w:szCs w:val="20"/>
        </w:rPr>
        <w:t>e.g.,</w:t>
      </w:r>
      <w:r w:rsidRPr="00DE0E7E">
        <w:rPr>
          <w:sz w:val="20"/>
          <w:szCs w:val="20"/>
        </w:rPr>
        <w:t xml:space="preserve"> fax, copier, duplicator, microfilm</w:t>
      </w:r>
    </w:p>
    <w:p w:rsidRPr="00DE0E7E" w:rsidR="006270A9" w:rsidP="007B7137" w:rsidRDefault="00411F69" w14:paraId="3C3BA190" w14:textId="55E0E27F">
      <w:pPr>
        <w:pStyle w:val="Heading1"/>
        <w:spacing w:after="0"/>
        <w:rPr>
          <w:sz w:val="24"/>
          <w:szCs w:val="28"/>
        </w:rPr>
      </w:pPr>
      <w:r>
        <w:rPr>
          <w:sz w:val="24"/>
          <w:szCs w:val="24"/>
        </w:rPr>
        <w:t>Involvement</w:t>
      </w:r>
    </w:p>
    <w:p w:rsidRPr="00B066B9" w:rsidR="00B066B9" w:rsidP="00B066B9" w:rsidRDefault="00632039" w14:paraId="45D05754" w14:textId="08D6677C">
      <w:pPr>
        <w:pStyle w:val="Heading2"/>
        <w:rPr>
          <w:sz w:val="22"/>
          <w:szCs w:val="24"/>
        </w:rPr>
      </w:pPr>
      <w:r w:rsidRPr="00DE0E7E">
        <w:rPr>
          <w:sz w:val="22"/>
          <w:szCs w:val="24"/>
        </w:rPr>
        <w:t>Activities</w:t>
      </w:r>
    </w:p>
    <w:p w:rsidR="003C58C2" w:rsidP="00344935" w:rsidRDefault="003C58C2" w14:paraId="693200EA" w14:textId="41F3B7D1">
      <w:pPr>
        <w:pStyle w:val="ListBullet"/>
        <w:spacing w:line="240" w:lineRule="auto"/>
        <w:rPr>
          <w:sz w:val="20"/>
          <w:szCs w:val="20"/>
        </w:rPr>
      </w:pPr>
      <w:r w:rsidRPr="58ED0727" w:rsidR="0B3CE2BC">
        <w:rPr>
          <w:sz w:val="20"/>
          <w:szCs w:val="20"/>
        </w:rPr>
        <w:t>San Luis Potosí Hayes Family Mission (3 weeks each summer) 2022-present: visit drug rehab centers and preach in Spanish, interpret for American pastors visiting</w:t>
      </w:r>
    </w:p>
    <w:p w:rsidR="003C58C2" w:rsidP="00344935" w:rsidRDefault="003C58C2" w14:paraId="116FCF5A" w14:textId="7824C2E7">
      <w:pPr>
        <w:pStyle w:val="ListBullet"/>
        <w:spacing w:line="240" w:lineRule="auto"/>
        <w:rPr>
          <w:sz w:val="20"/>
          <w:szCs w:val="20"/>
        </w:rPr>
      </w:pPr>
      <w:r w:rsidRPr="58ED0727" w:rsidR="003C58C2">
        <w:rPr>
          <w:sz w:val="20"/>
          <w:szCs w:val="20"/>
        </w:rPr>
        <w:t xml:space="preserve">Twin City Bible Church, 2023–present: </w:t>
      </w:r>
      <w:r w:rsidRPr="58ED0727" w:rsidR="00C81458">
        <w:rPr>
          <w:sz w:val="20"/>
          <w:szCs w:val="20"/>
        </w:rPr>
        <w:t>host small group, hosting academic Bible discussion, discipleship, community service</w:t>
      </w:r>
    </w:p>
    <w:p w:rsidR="001E5684" w:rsidP="00344935" w:rsidRDefault="001E5684" w14:paraId="666E519C" w14:textId="07863116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Phonetics and Phonology Forum (F3), 2024</w:t>
      </w:r>
      <w:r w:rsidR="003C58C2">
        <w:rPr>
          <w:sz w:val="20"/>
          <w:szCs w:val="20"/>
        </w:rPr>
        <w:t>–</w:t>
      </w:r>
      <w:r>
        <w:rPr>
          <w:sz w:val="20"/>
          <w:szCs w:val="20"/>
        </w:rPr>
        <w:t>present: academic reading group, present</w:t>
      </w:r>
      <w:r w:rsidR="00A8438D">
        <w:rPr>
          <w:sz w:val="20"/>
          <w:szCs w:val="20"/>
        </w:rPr>
        <w:t>ing papers and my own research</w:t>
      </w:r>
    </w:p>
    <w:p w:rsidR="00A8438D" w:rsidP="00344935" w:rsidRDefault="00A8438D" w14:paraId="4FB88CBE" w14:textId="5BD00C8E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Historical Reading Group, 2024</w:t>
      </w:r>
      <w:r w:rsidR="003C58C2">
        <w:rPr>
          <w:sz w:val="20"/>
          <w:szCs w:val="20"/>
        </w:rPr>
        <w:t>–</w:t>
      </w:r>
      <w:r>
        <w:rPr>
          <w:sz w:val="20"/>
          <w:szCs w:val="20"/>
        </w:rPr>
        <w:t>present: academic reading group, presenting papers and my own research</w:t>
      </w:r>
    </w:p>
    <w:p w:rsidR="00C55588" w:rsidP="00344935" w:rsidRDefault="00C55588" w14:paraId="539952C2" w14:textId="2B6D86F6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International Christian Fellowship (ICF), 2023</w:t>
      </w:r>
      <w:r w:rsidR="003C58C2">
        <w:rPr>
          <w:sz w:val="20"/>
          <w:szCs w:val="20"/>
        </w:rPr>
        <w:t>–</w:t>
      </w:r>
      <w:r>
        <w:rPr>
          <w:sz w:val="20"/>
          <w:szCs w:val="20"/>
        </w:rPr>
        <w:t xml:space="preserve">present: </w:t>
      </w:r>
      <w:r w:rsidR="0091549F">
        <w:rPr>
          <w:sz w:val="20"/>
          <w:szCs w:val="20"/>
        </w:rPr>
        <w:t xml:space="preserve">community events, </w:t>
      </w:r>
      <w:r>
        <w:rPr>
          <w:sz w:val="20"/>
          <w:szCs w:val="20"/>
        </w:rPr>
        <w:t xml:space="preserve">Bible studies, and dinners fostering </w:t>
      </w:r>
      <w:r w:rsidR="0091549F">
        <w:rPr>
          <w:sz w:val="20"/>
          <w:szCs w:val="20"/>
        </w:rPr>
        <w:t>fellowship</w:t>
      </w:r>
      <w:r>
        <w:rPr>
          <w:sz w:val="20"/>
          <w:szCs w:val="20"/>
        </w:rPr>
        <w:t xml:space="preserve"> with international students</w:t>
      </w:r>
      <w:r w:rsidR="0091549F">
        <w:rPr>
          <w:sz w:val="20"/>
          <w:szCs w:val="20"/>
        </w:rPr>
        <w:t>.</w:t>
      </w:r>
    </w:p>
    <w:p w:rsidR="00C55588" w:rsidP="00344935" w:rsidRDefault="00C55588" w14:paraId="25A9F15A" w14:textId="47F06554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Graduate Christian Fellowship (GCF), 2023</w:t>
      </w:r>
      <w:r w:rsidR="003C58C2">
        <w:rPr>
          <w:sz w:val="20"/>
          <w:szCs w:val="20"/>
        </w:rPr>
        <w:t>–</w:t>
      </w:r>
      <w:r>
        <w:rPr>
          <w:sz w:val="20"/>
          <w:szCs w:val="20"/>
        </w:rPr>
        <w:t xml:space="preserve">present: </w:t>
      </w:r>
      <w:r w:rsidR="0091549F">
        <w:rPr>
          <w:sz w:val="20"/>
          <w:szCs w:val="20"/>
        </w:rPr>
        <w:t>academic pursuit of truth through inductive Bible study, community dinners.</w:t>
      </w:r>
    </w:p>
    <w:p w:rsidR="00344935" w:rsidP="00344935" w:rsidRDefault="00344935" w14:paraId="3BBF798E" w14:textId="110DA5AB">
      <w:pPr>
        <w:pStyle w:val="ListBullet"/>
        <w:spacing w:line="240" w:lineRule="auto"/>
        <w:rPr>
          <w:sz w:val="20"/>
          <w:szCs w:val="20"/>
        </w:rPr>
      </w:pPr>
      <w:r w:rsidRPr="0033585E">
        <w:rPr>
          <w:sz w:val="20"/>
          <w:szCs w:val="20"/>
        </w:rPr>
        <w:t>Chi Alpha (XA)</w:t>
      </w:r>
      <w:r w:rsidR="00E22383">
        <w:rPr>
          <w:sz w:val="20"/>
          <w:szCs w:val="20"/>
        </w:rPr>
        <w:t>,</w:t>
      </w:r>
      <w:r w:rsidR="00AB1C28">
        <w:rPr>
          <w:sz w:val="20"/>
          <w:szCs w:val="20"/>
        </w:rPr>
        <w:t xml:space="preserve"> 2019</w:t>
      </w:r>
      <w:r w:rsidR="00AC302C">
        <w:rPr>
          <w:sz w:val="20"/>
          <w:szCs w:val="20"/>
        </w:rPr>
        <w:t>-2023</w:t>
      </w:r>
      <w:r w:rsidRPr="0033585E">
        <w:rPr>
          <w:sz w:val="20"/>
          <w:szCs w:val="20"/>
        </w:rPr>
        <w:t>: campus ministry</w:t>
      </w:r>
      <w:r>
        <w:rPr>
          <w:sz w:val="20"/>
          <w:szCs w:val="20"/>
        </w:rPr>
        <w:t xml:space="preserve"> involved in fellowship, and outreach</w:t>
      </w:r>
    </w:p>
    <w:p w:rsidR="00BB4712" w:rsidP="00BB4712" w:rsidRDefault="00BB4712" w14:paraId="1D44125E" w14:textId="0700E899">
      <w:pPr>
        <w:pStyle w:val="ListBullet"/>
        <w:numPr>
          <w:ilvl w:val="1"/>
          <w:numId w:val="2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Volunteerism examples: </w:t>
      </w:r>
      <w:r w:rsidR="00761AE3">
        <w:rPr>
          <w:sz w:val="20"/>
          <w:szCs w:val="20"/>
        </w:rPr>
        <w:t xml:space="preserve">Leading weekly </w:t>
      </w:r>
      <w:r w:rsidR="00B0335C">
        <w:rPr>
          <w:sz w:val="20"/>
          <w:szCs w:val="20"/>
        </w:rPr>
        <w:t xml:space="preserve">multicultural </w:t>
      </w:r>
      <w:r w:rsidR="00761AE3">
        <w:rPr>
          <w:sz w:val="20"/>
          <w:szCs w:val="20"/>
        </w:rPr>
        <w:t>“Core Group” meetings including fellowship, support, and Bible study.</w:t>
      </w:r>
      <w:r w:rsidR="0019623F">
        <w:rPr>
          <w:sz w:val="20"/>
          <w:szCs w:val="20"/>
        </w:rPr>
        <w:t xml:space="preserve"> </w:t>
      </w:r>
      <w:r w:rsidR="00761AE3">
        <w:rPr>
          <w:sz w:val="20"/>
          <w:szCs w:val="20"/>
        </w:rPr>
        <w:t>G</w:t>
      </w:r>
      <w:r w:rsidR="0019623F">
        <w:rPr>
          <w:sz w:val="20"/>
          <w:szCs w:val="20"/>
        </w:rPr>
        <w:t>iving warm clothes, blankets</w:t>
      </w:r>
      <w:r w:rsidR="00435686">
        <w:rPr>
          <w:sz w:val="20"/>
          <w:szCs w:val="20"/>
        </w:rPr>
        <w:t>, tents</w:t>
      </w:r>
      <w:r w:rsidR="0019623F">
        <w:rPr>
          <w:sz w:val="20"/>
          <w:szCs w:val="20"/>
        </w:rPr>
        <w:t>, food to the homeless.</w:t>
      </w:r>
      <w:r w:rsidR="00090DA3">
        <w:rPr>
          <w:sz w:val="20"/>
          <w:szCs w:val="20"/>
        </w:rPr>
        <w:t xml:space="preserve"> Volunteer</w:t>
      </w:r>
      <w:r w:rsidR="00761AE3">
        <w:rPr>
          <w:sz w:val="20"/>
          <w:szCs w:val="20"/>
        </w:rPr>
        <w:t>ed</w:t>
      </w:r>
      <w:r w:rsidR="00090DA3">
        <w:rPr>
          <w:sz w:val="20"/>
          <w:szCs w:val="20"/>
        </w:rPr>
        <w:t xml:space="preserve"> </w:t>
      </w:r>
      <w:r w:rsidR="00241B13">
        <w:rPr>
          <w:sz w:val="20"/>
          <w:szCs w:val="20"/>
        </w:rPr>
        <w:t xml:space="preserve">summer 2021 staff </w:t>
      </w:r>
      <w:r w:rsidR="00090DA3">
        <w:rPr>
          <w:sz w:val="20"/>
          <w:szCs w:val="20"/>
        </w:rPr>
        <w:t xml:space="preserve">to serve </w:t>
      </w:r>
      <w:r w:rsidR="007E68F6">
        <w:rPr>
          <w:sz w:val="20"/>
          <w:szCs w:val="20"/>
        </w:rPr>
        <w:t>Genesis</w:t>
      </w:r>
      <w:r w:rsidR="00A660EA">
        <w:rPr>
          <w:sz w:val="20"/>
          <w:szCs w:val="20"/>
        </w:rPr>
        <w:t xml:space="preserve"> Church</w:t>
      </w:r>
      <w:r w:rsidR="007E68F6">
        <w:rPr>
          <w:sz w:val="20"/>
          <w:szCs w:val="20"/>
        </w:rPr>
        <w:t xml:space="preserve"> Youth Group.</w:t>
      </w:r>
    </w:p>
    <w:p w:rsidR="00344935" w:rsidP="00344935" w:rsidRDefault="00344935" w14:paraId="3BA70D36" w14:textId="0B6AF02F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Hon</w:t>
      </w:r>
      <w:r w:rsidR="00025995">
        <w:rPr>
          <w:sz w:val="20"/>
          <w:szCs w:val="20"/>
        </w:rPr>
        <w:t>ors Student Organization (HSO)</w:t>
      </w:r>
      <w:r w:rsidR="00E22383">
        <w:rPr>
          <w:sz w:val="20"/>
          <w:szCs w:val="20"/>
        </w:rPr>
        <w:t xml:space="preserve">, </w:t>
      </w:r>
      <w:r w:rsidR="00AC302C">
        <w:rPr>
          <w:sz w:val="20"/>
          <w:szCs w:val="20"/>
        </w:rPr>
        <w:t>2019</w:t>
      </w:r>
      <w:r w:rsidR="003C58C2">
        <w:rPr>
          <w:sz w:val="20"/>
          <w:szCs w:val="20"/>
        </w:rPr>
        <w:t>–</w:t>
      </w:r>
      <w:r w:rsidR="00AC302C">
        <w:rPr>
          <w:sz w:val="20"/>
          <w:szCs w:val="20"/>
        </w:rPr>
        <w:t>2023</w:t>
      </w:r>
      <w:r w:rsidR="00E22383">
        <w:rPr>
          <w:sz w:val="20"/>
          <w:szCs w:val="20"/>
        </w:rPr>
        <w:t>,</w:t>
      </w:r>
      <w:r w:rsidR="00025995">
        <w:rPr>
          <w:sz w:val="20"/>
          <w:szCs w:val="20"/>
        </w:rPr>
        <w:t xml:space="preserve"> </w:t>
      </w:r>
      <w:r w:rsidR="008C4BFF">
        <w:rPr>
          <w:i/>
          <w:sz w:val="20"/>
          <w:szCs w:val="20"/>
        </w:rPr>
        <w:t>Vice President</w:t>
      </w:r>
      <w:r w:rsidR="00025995">
        <w:rPr>
          <w:i/>
          <w:sz w:val="20"/>
          <w:szCs w:val="20"/>
        </w:rPr>
        <w:t xml:space="preserve">: </w:t>
      </w:r>
      <w:r w:rsidR="00BC2ECE">
        <w:rPr>
          <w:iCs/>
          <w:sz w:val="20"/>
          <w:szCs w:val="20"/>
        </w:rPr>
        <w:t>student organization</w:t>
      </w:r>
      <w:r w:rsidR="00D541F5">
        <w:rPr>
          <w:iCs/>
          <w:sz w:val="20"/>
          <w:szCs w:val="20"/>
        </w:rPr>
        <w:t xml:space="preserve"> </w:t>
      </w:r>
      <w:r>
        <w:rPr>
          <w:sz w:val="20"/>
          <w:szCs w:val="20"/>
        </w:rPr>
        <w:t>host</w:t>
      </w:r>
      <w:r w:rsidR="00D541F5">
        <w:rPr>
          <w:sz w:val="20"/>
          <w:szCs w:val="20"/>
        </w:rPr>
        <w:t>ing</w:t>
      </w:r>
      <w:r>
        <w:rPr>
          <w:sz w:val="20"/>
          <w:szCs w:val="20"/>
        </w:rPr>
        <w:t xml:space="preserve"> themed events</w:t>
      </w:r>
      <w:r w:rsidR="0042040D">
        <w:rPr>
          <w:sz w:val="20"/>
          <w:szCs w:val="20"/>
        </w:rPr>
        <w:t xml:space="preserve"> for Hutton community</w:t>
      </w:r>
      <w:r>
        <w:rPr>
          <w:sz w:val="20"/>
          <w:szCs w:val="20"/>
        </w:rPr>
        <w:t xml:space="preserve">, coordinate with local businesses, present budgets to </w:t>
      </w:r>
      <w:r w:rsidR="00435686">
        <w:rPr>
          <w:sz w:val="20"/>
          <w:szCs w:val="20"/>
        </w:rPr>
        <w:t>Funding</w:t>
      </w:r>
      <w:r>
        <w:rPr>
          <w:sz w:val="20"/>
          <w:szCs w:val="20"/>
        </w:rPr>
        <w:t xml:space="preserve"> Board</w:t>
      </w:r>
    </w:p>
    <w:p w:rsidR="00E849F7" w:rsidP="00344935" w:rsidRDefault="00E849F7" w14:paraId="204B4194" w14:textId="56713F6B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Hutton Honors College Funding Board (HHCFB)</w:t>
      </w:r>
      <w:r w:rsidR="00E22383">
        <w:rPr>
          <w:sz w:val="20"/>
          <w:szCs w:val="20"/>
        </w:rPr>
        <w:t xml:space="preserve">, </w:t>
      </w:r>
      <w:r w:rsidR="00A8133A">
        <w:rPr>
          <w:sz w:val="20"/>
          <w:szCs w:val="20"/>
        </w:rPr>
        <w:t xml:space="preserve">Spring </w:t>
      </w:r>
      <w:r w:rsidR="008C4BFF">
        <w:rPr>
          <w:sz w:val="20"/>
          <w:szCs w:val="20"/>
        </w:rPr>
        <w:t>2021</w:t>
      </w:r>
      <w:r w:rsidR="003C58C2">
        <w:rPr>
          <w:sz w:val="20"/>
          <w:szCs w:val="20"/>
        </w:rPr>
        <w:t>–</w:t>
      </w:r>
      <w:r w:rsidR="008C4BFF">
        <w:rPr>
          <w:sz w:val="20"/>
          <w:szCs w:val="20"/>
        </w:rPr>
        <w:t>Fall 2022</w:t>
      </w:r>
      <w:r>
        <w:rPr>
          <w:sz w:val="20"/>
          <w:szCs w:val="20"/>
        </w:rPr>
        <w:t>:</w:t>
      </w:r>
      <w:r w:rsidR="00111E38">
        <w:rPr>
          <w:sz w:val="20"/>
          <w:szCs w:val="20"/>
        </w:rPr>
        <w:t xml:space="preserve"> review organizational funding petitions and grant monetary aid</w:t>
      </w:r>
      <w:r w:rsidR="008C4BFF">
        <w:rPr>
          <w:sz w:val="20"/>
          <w:szCs w:val="20"/>
        </w:rPr>
        <w:t xml:space="preserve"> to student organizations</w:t>
      </w:r>
    </w:p>
    <w:p w:rsidR="00506452" w:rsidP="0019623F" w:rsidRDefault="00760573" w14:paraId="7CAEB968" w14:textId="06F756B1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Mentor Co</w:t>
      </w:r>
      <w:r w:rsidR="00797F07">
        <w:rPr>
          <w:sz w:val="20"/>
          <w:szCs w:val="20"/>
        </w:rPr>
        <w:t>lle</w:t>
      </w:r>
      <w:r w:rsidR="00C1689E">
        <w:rPr>
          <w:sz w:val="20"/>
          <w:szCs w:val="20"/>
        </w:rPr>
        <w:t>ctive</w:t>
      </w:r>
      <w:r w:rsidR="00D32015">
        <w:rPr>
          <w:sz w:val="20"/>
          <w:szCs w:val="20"/>
        </w:rPr>
        <w:t xml:space="preserve">, </w:t>
      </w:r>
      <w:proofErr w:type="gramStart"/>
      <w:r w:rsidR="00192BBE">
        <w:rPr>
          <w:sz w:val="20"/>
          <w:szCs w:val="20"/>
        </w:rPr>
        <w:t>Fall</w:t>
      </w:r>
      <w:proofErr w:type="gramEnd"/>
      <w:r w:rsidR="00192BBE">
        <w:rPr>
          <w:sz w:val="20"/>
          <w:szCs w:val="20"/>
        </w:rPr>
        <w:t xml:space="preserve"> 2020–Spring 2022</w:t>
      </w:r>
      <w:r w:rsidR="00C1689E">
        <w:rPr>
          <w:sz w:val="20"/>
          <w:szCs w:val="20"/>
        </w:rPr>
        <w:t>: Provide friendship, advice, and academic support to</w:t>
      </w:r>
      <w:r w:rsidR="00435686">
        <w:rPr>
          <w:sz w:val="20"/>
          <w:szCs w:val="20"/>
        </w:rPr>
        <w:t xml:space="preserve"> </w:t>
      </w:r>
      <w:r w:rsidR="00D32015">
        <w:rPr>
          <w:sz w:val="20"/>
          <w:szCs w:val="20"/>
        </w:rPr>
        <w:t>freshm</w:t>
      </w:r>
      <w:r w:rsidR="00435686">
        <w:rPr>
          <w:sz w:val="20"/>
          <w:szCs w:val="20"/>
        </w:rPr>
        <w:t>e</w:t>
      </w:r>
      <w:r w:rsidR="00D32015">
        <w:rPr>
          <w:sz w:val="20"/>
          <w:szCs w:val="20"/>
        </w:rPr>
        <w:t>n</w:t>
      </w:r>
      <w:r w:rsidR="00C1689E">
        <w:rPr>
          <w:sz w:val="20"/>
          <w:szCs w:val="20"/>
        </w:rPr>
        <w:t xml:space="preserve"> enrolled in the program</w:t>
      </w:r>
    </w:p>
    <w:p w:rsidRPr="0019623F" w:rsidR="00BA0D85" w:rsidP="0019623F" w:rsidRDefault="00BA0D85" w14:paraId="68B2A8BE" w14:textId="73BE33A2">
      <w:pPr>
        <w:pStyle w:val="ListBullet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Undergraduate Linguistics Club (</w:t>
      </w:r>
      <w:proofErr w:type="spellStart"/>
      <w:r>
        <w:rPr>
          <w:sz w:val="20"/>
          <w:szCs w:val="20"/>
        </w:rPr>
        <w:t>UnderLings</w:t>
      </w:r>
      <w:proofErr w:type="spellEnd"/>
      <w:r>
        <w:rPr>
          <w:sz w:val="20"/>
          <w:szCs w:val="20"/>
        </w:rPr>
        <w:t xml:space="preserve">), </w:t>
      </w:r>
      <w:r w:rsidR="00A8133A">
        <w:rPr>
          <w:sz w:val="20"/>
          <w:szCs w:val="20"/>
        </w:rPr>
        <w:t>Fall 2021</w:t>
      </w:r>
      <w:r w:rsidR="00D35E9F">
        <w:rPr>
          <w:sz w:val="20"/>
          <w:szCs w:val="20"/>
        </w:rPr>
        <w:t xml:space="preserve">: </w:t>
      </w:r>
      <w:r w:rsidR="0043014C">
        <w:rPr>
          <w:sz w:val="20"/>
          <w:szCs w:val="20"/>
        </w:rPr>
        <w:t>Jumpstarted formerly dormant club,</w:t>
      </w:r>
      <w:r w:rsidR="00C11989">
        <w:rPr>
          <w:sz w:val="20"/>
          <w:szCs w:val="20"/>
        </w:rPr>
        <w:t xml:space="preserve"> organized officer board, attend</w:t>
      </w:r>
      <w:r w:rsidR="00A8133A">
        <w:rPr>
          <w:sz w:val="20"/>
          <w:szCs w:val="20"/>
        </w:rPr>
        <w:t>ed</w:t>
      </w:r>
      <w:r w:rsidR="00C11989">
        <w:rPr>
          <w:sz w:val="20"/>
          <w:szCs w:val="20"/>
        </w:rPr>
        <w:t xml:space="preserve"> </w:t>
      </w:r>
      <w:r w:rsidR="006C2174">
        <w:rPr>
          <w:sz w:val="20"/>
          <w:szCs w:val="20"/>
        </w:rPr>
        <w:t>monthly fellowship events</w:t>
      </w:r>
    </w:p>
    <w:sectPr w:rsidRPr="0019623F" w:rsidR="00BA0D85" w:rsidSect="007F4798">
      <w:footerReference w:type="default" r:id="rId8"/>
      <w:pgSz w:w="12240" w:h="15840" w:orient="portrait" w:code="1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71CA" w:rsidRDefault="00AC71CA" w14:paraId="73267DCF" w14:textId="77777777">
      <w:pPr>
        <w:spacing w:after="0"/>
      </w:pPr>
      <w:r>
        <w:separator/>
      </w:r>
    </w:p>
  </w:endnote>
  <w:endnote w:type="continuationSeparator" w:id="0">
    <w:p w:rsidR="00AC71CA" w:rsidRDefault="00AC71CA" w14:paraId="188480BD" w14:textId="77777777">
      <w:pPr>
        <w:spacing w:after="0"/>
      </w:pPr>
      <w:r>
        <w:continuationSeparator/>
      </w:r>
    </w:p>
  </w:endnote>
  <w:endnote w:type="continuationNotice" w:id="1">
    <w:p w:rsidR="00AC71CA" w:rsidRDefault="00AC71CA" w14:paraId="23151680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MS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0A9" w:rsidRDefault="009D5933" w14:paraId="52D9162A" w14:textId="2D7F5719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F282F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71CA" w:rsidRDefault="00AC71CA" w14:paraId="167E0967" w14:textId="77777777">
      <w:pPr>
        <w:spacing w:after="0"/>
      </w:pPr>
      <w:r>
        <w:separator/>
      </w:r>
    </w:p>
  </w:footnote>
  <w:footnote w:type="continuationSeparator" w:id="0">
    <w:p w:rsidR="00AC71CA" w:rsidRDefault="00AC71CA" w14:paraId="113269A8" w14:textId="77777777">
      <w:pPr>
        <w:spacing w:after="0"/>
      </w:pPr>
      <w:r>
        <w:continuationSeparator/>
      </w:r>
    </w:p>
  </w:footnote>
  <w:footnote w:type="continuationNotice" w:id="1">
    <w:p w:rsidR="00AC71CA" w:rsidRDefault="00AC71CA" w14:paraId="25B7E3D9" w14:textId="7777777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D6F55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C3909C6"/>
    <w:multiLevelType w:val="hybridMultilevel"/>
    <w:tmpl w:val="32BE00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C195D2D"/>
    <w:multiLevelType w:val="hybridMultilevel"/>
    <w:tmpl w:val="A84AB6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6EC3F80"/>
    <w:multiLevelType w:val="multilevel"/>
    <w:tmpl w:val="9D5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58519500">
    <w:abstractNumId w:val="9"/>
  </w:num>
  <w:num w:numId="2" w16cid:durableId="158035466">
    <w:abstractNumId w:val="9"/>
    <w:lvlOverride w:ilvl="0">
      <w:startOverride w:val="1"/>
    </w:lvlOverride>
  </w:num>
  <w:num w:numId="3" w16cid:durableId="1240753661">
    <w:abstractNumId w:val="9"/>
    <w:lvlOverride w:ilvl="0">
      <w:startOverride w:val="1"/>
    </w:lvlOverride>
  </w:num>
  <w:num w:numId="4" w16cid:durableId="1320040108">
    <w:abstractNumId w:val="9"/>
    <w:lvlOverride w:ilvl="0">
      <w:startOverride w:val="1"/>
    </w:lvlOverride>
  </w:num>
  <w:num w:numId="5" w16cid:durableId="921255047">
    <w:abstractNumId w:val="8"/>
  </w:num>
  <w:num w:numId="6" w16cid:durableId="1655403618">
    <w:abstractNumId w:val="7"/>
  </w:num>
  <w:num w:numId="7" w16cid:durableId="1380283967">
    <w:abstractNumId w:val="6"/>
  </w:num>
  <w:num w:numId="8" w16cid:durableId="1227767986">
    <w:abstractNumId w:val="5"/>
  </w:num>
  <w:num w:numId="9" w16cid:durableId="350105590">
    <w:abstractNumId w:val="4"/>
  </w:num>
  <w:num w:numId="10" w16cid:durableId="46953821">
    <w:abstractNumId w:val="3"/>
  </w:num>
  <w:num w:numId="11" w16cid:durableId="383140072">
    <w:abstractNumId w:val="2"/>
  </w:num>
  <w:num w:numId="12" w16cid:durableId="1740518358">
    <w:abstractNumId w:val="1"/>
  </w:num>
  <w:num w:numId="13" w16cid:durableId="420152017">
    <w:abstractNumId w:val="0"/>
  </w:num>
  <w:num w:numId="14" w16cid:durableId="1202674124">
    <w:abstractNumId w:val="14"/>
  </w:num>
  <w:num w:numId="15" w16cid:durableId="665786383">
    <w:abstractNumId w:val="18"/>
  </w:num>
  <w:num w:numId="16" w16cid:durableId="1869564093">
    <w:abstractNumId w:val="13"/>
  </w:num>
  <w:num w:numId="17" w16cid:durableId="526795355">
    <w:abstractNumId w:val="16"/>
  </w:num>
  <w:num w:numId="18" w16cid:durableId="723916978">
    <w:abstractNumId w:val="10"/>
  </w:num>
  <w:num w:numId="19" w16cid:durableId="260264957">
    <w:abstractNumId w:val="22"/>
  </w:num>
  <w:num w:numId="20" w16cid:durableId="418018504">
    <w:abstractNumId w:val="19"/>
  </w:num>
  <w:num w:numId="21" w16cid:durableId="1549804890">
    <w:abstractNumId w:val="11"/>
  </w:num>
  <w:num w:numId="22" w16cid:durableId="1799453855">
    <w:abstractNumId w:val="15"/>
  </w:num>
  <w:num w:numId="23" w16cid:durableId="247009788">
    <w:abstractNumId w:val="21"/>
  </w:num>
  <w:num w:numId="24" w16cid:durableId="1194995995">
    <w:abstractNumId w:val="11"/>
  </w:num>
  <w:num w:numId="25" w16cid:durableId="357976371">
    <w:abstractNumId w:val="11"/>
  </w:num>
  <w:num w:numId="26" w16cid:durableId="724455547">
    <w:abstractNumId w:val="11"/>
  </w:num>
  <w:num w:numId="27" w16cid:durableId="1248079028">
    <w:abstractNumId w:val="20"/>
  </w:num>
  <w:num w:numId="28" w16cid:durableId="684020487">
    <w:abstractNumId w:val="12"/>
  </w:num>
  <w:num w:numId="29" w16cid:durableId="1321539669">
    <w:abstractNumId w:val="17"/>
  </w:num>
  <w:num w:numId="30" w16cid:durableId="280575462">
    <w:abstractNumId w:val="11"/>
  </w:num>
  <w:num w:numId="31" w16cid:durableId="332144835">
    <w:abstractNumId w:val="11"/>
  </w:num>
  <w:num w:numId="32" w16cid:durableId="2063670109">
    <w:abstractNumId w:val="11"/>
  </w:num>
  <w:num w:numId="33" w16cid:durableId="926765698">
    <w:abstractNumId w:val="11"/>
  </w:num>
  <w:num w:numId="34" w16cid:durableId="754671098">
    <w:abstractNumId w:val="11"/>
  </w:num>
  <w:num w:numId="35" w16cid:durableId="594750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D94"/>
    <w:rsid w:val="0000629F"/>
    <w:rsid w:val="00010E6A"/>
    <w:rsid w:val="0001346E"/>
    <w:rsid w:val="0001361A"/>
    <w:rsid w:val="00013F3B"/>
    <w:rsid w:val="0001418B"/>
    <w:rsid w:val="000147F5"/>
    <w:rsid w:val="00024A20"/>
    <w:rsid w:val="00025995"/>
    <w:rsid w:val="00026AF1"/>
    <w:rsid w:val="0003089E"/>
    <w:rsid w:val="00035283"/>
    <w:rsid w:val="00045C5B"/>
    <w:rsid w:val="0007275B"/>
    <w:rsid w:val="000747C8"/>
    <w:rsid w:val="00082B21"/>
    <w:rsid w:val="0008464F"/>
    <w:rsid w:val="00085E89"/>
    <w:rsid w:val="00090803"/>
    <w:rsid w:val="00090DA3"/>
    <w:rsid w:val="00090ED9"/>
    <w:rsid w:val="000977D7"/>
    <w:rsid w:val="00097E8B"/>
    <w:rsid w:val="000A4F59"/>
    <w:rsid w:val="000B0076"/>
    <w:rsid w:val="000B1DD3"/>
    <w:rsid w:val="000B432C"/>
    <w:rsid w:val="000C35A7"/>
    <w:rsid w:val="000D4C24"/>
    <w:rsid w:val="000E4B97"/>
    <w:rsid w:val="000E5010"/>
    <w:rsid w:val="000F30D8"/>
    <w:rsid w:val="000F5E31"/>
    <w:rsid w:val="001100F4"/>
    <w:rsid w:val="00111155"/>
    <w:rsid w:val="00111E38"/>
    <w:rsid w:val="001157A4"/>
    <w:rsid w:val="00122B5F"/>
    <w:rsid w:val="00133A35"/>
    <w:rsid w:val="00137D80"/>
    <w:rsid w:val="00141A4C"/>
    <w:rsid w:val="00143E5C"/>
    <w:rsid w:val="00146EFA"/>
    <w:rsid w:val="00147002"/>
    <w:rsid w:val="00152604"/>
    <w:rsid w:val="00153E6D"/>
    <w:rsid w:val="001621E1"/>
    <w:rsid w:val="00163B73"/>
    <w:rsid w:val="0017483E"/>
    <w:rsid w:val="00175EF2"/>
    <w:rsid w:val="00175FA1"/>
    <w:rsid w:val="0018545B"/>
    <w:rsid w:val="00192BBE"/>
    <w:rsid w:val="0019346C"/>
    <w:rsid w:val="00194F21"/>
    <w:rsid w:val="0019623F"/>
    <w:rsid w:val="001969F7"/>
    <w:rsid w:val="001A1115"/>
    <w:rsid w:val="001B29CF"/>
    <w:rsid w:val="001B3F7A"/>
    <w:rsid w:val="001B4589"/>
    <w:rsid w:val="001B6D57"/>
    <w:rsid w:val="001C420B"/>
    <w:rsid w:val="001C5F58"/>
    <w:rsid w:val="001D6A51"/>
    <w:rsid w:val="001D6E52"/>
    <w:rsid w:val="001E085D"/>
    <w:rsid w:val="001E5684"/>
    <w:rsid w:val="001E7621"/>
    <w:rsid w:val="001F1FC0"/>
    <w:rsid w:val="001F282F"/>
    <w:rsid w:val="001F2B52"/>
    <w:rsid w:val="001F3849"/>
    <w:rsid w:val="0020372F"/>
    <w:rsid w:val="00204BD6"/>
    <w:rsid w:val="0020687A"/>
    <w:rsid w:val="00206AB2"/>
    <w:rsid w:val="00214790"/>
    <w:rsid w:val="002213A3"/>
    <w:rsid w:val="0023346F"/>
    <w:rsid w:val="00233B1F"/>
    <w:rsid w:val="00241B13"/>
    <w:rsid w:val="002509BE"/>
    <w:rsid w:val="00250A10"/>
    <w:rsid w:val="0025252F"/>
    <w:rsid w:val="002769F2"/>
    <w:rsid w:val="00280C1E"/>
    <w:rsid w:val="0028220F"/>
    <w:rsid w:val="00287030"/>
    <w:rsid w:val="002922E2"/>
    <w:rsid w:val="002926FE"/>
    <w:rsid w:val="00297125"/>
    <w:rsid w:val="00297C48"/>
    <w:rsid w:val="002A75EB"/>
    <w:rsid w:val="002B5556"/>
    <w:rsid w:val="002C1CA3"/>
    <w:rsid w:val="002C1EF0"/>
    <w:rsid w:val="002C66B7"/>
    <w:rsid w:val="002C7A93"/>
    <w:rsid w:val="002D2127"/>
    <w:rsid w:val="002E0ED4"/>
    <w:rsid w:val="002F31B3"/>
    <w:rsid w:val="002F484E"/>
    <w:rsid w:val="002F7EEA"/>
    <w:rsid w:val="00316A6E"/>
    <w:rsid w:val="003336A6"/>
    <w:rsid w:val="0033585E"/>
    <w:rsid w:val="00340FC2"/>
    <w:rsid w:val="00341528"/>
    <w:rsid w:val="00344935"/>
    <w:rsid w:val="003457E2"/>
    <w:rsid w:val="00347DE9"/>
    <w:rsid w:val="00350411"/>
    <w:rsid w:val="0035176C"/>
    <w:rsid w:val="00353901"/>
    <w:rsid w:val="0035488F"/>
    <w:rsid w:val="00356C14"/>
    <w:rsid w:val="00365CCB"/>
    <w:rsid w:val="0037780A"/>
    <w:rsid w:val="0038510C"/>
    <w:rsid w:val="00386255"/>
    <w:rsid w:val="00387290"/>
    <w:rsid w:val="00391B79"/>
    <w:rsid w:val="003940C4"/>
    <w:rsid w:val="00397D8A"/>
    <w:rsid w:val="003A4061"/>
    <w:rsid w:val="003A4AEF"/>
    <w:rsid w:val="003A63FE"/>
    <w:rsid w:val="003B0F73"/>
    <w:rsid w:val="003B483C"/>
    <w:rsid w:val="003C2550"/>
    <w:rsid w:val="003C58C2"/>
    <w:rsid w:val="003C5D94"/>
    <w:rsid w:val="003D385A"/>
    <w:rsid w:val="003D4ED8"/>
    <w:rsid w:val="003E6E9C"/>
    <w:rsid w:val="003E73DF"/>
    <w:rsid w:val="003F5E08"/>
    <w:rsid w:val="00401751"/>
    <w:rsid w:val="0040272F"/>
    <w:rsid w:val="00405499"/>
    <w:rsid w:val="00411F69"/>
    <w:rsid w:val="0041215D"/>
    <w:rsid w:val="00412BC1"/>
    <w:rsid w:val="0042040D"/>
    <w:rsid w:val="00423CFC"/>
    <w:rsid w:val="004266AB"/>
    <w:rsid w:val="0043014C"/>
    <w:rsid w:val="00435639"/>
    <w:rsid w:val="00435686"/>
    <w:rsid w:val="00441B59"/>
    <w:rsid w:val="00443815"/>
    <w:rsid w:val="00444430"/>
    <w:rsid w:val="00452B3A"/>
    <w:rsid w:val="0045300A"/>
    <w:rsid w:val="00453DA3"/>
    <w:rsid w:val="004615A6"/>
    <w:rsid w:val="0046498D"/>
    <w:rsid w:val="00464C7F"/>
    <w:rsid w:val="00466855"/>
    <w:rsid w:val="0047242E"/>
    <w:rsid w:val="0048065C"/>
    <w:rsid w:val="00485522"/>
    <w:rsid w:val="00487564"/>
    <w:rsid w:val="00490F7D"/>
    <w:rsid w:val="004A05EC"/>
    <w:rsid w:val="004A32C9"/>
    <w:rsid w:val="004A52F0"/>
    <w:rsid w:val="004A685C"/>
    <w:rsid w:val="004B6AAB"/>
    <w:rsid w:val="004C2A22"/>
    <w:rsid w:val="004C67DD"/>
    <w:rsid w:val="004F08A2"/>
    <w:rsid w:val="0050266E"/>
    <w:rsid w:val="00506452"/>
    <w:rsid w:val="00510D9E"/>
    <w:rsid w:val="005208EA"/>
    <w:rsid w:val="0052570B"/>
    <w:rsid w:val="0054028D"/>
    <w:rsid w:val="00542DEA"/>
    <w:rsid w:val="005433C1"/>
    <w:rsid w:val="005532BE"/>
    <w:rsid w:val="00554984"/>
    <w:rsid w:val="00564269"/>
    <w:rsid w:val="00566F6C"/>
    <w:rsid w:val="00570114"/>
    <w:rsid w:val="00570612"/>
    <w:rsid w:val="0057418A"/>
    <w:rsid w:val="00574BEA"/>
    <w:rsid w:val="00580AB2"/>
    <w:rsid w:val="00584CC4"/>
    <w:rsid w:val="005901C6"/>
    <w:rsid w:val="0059025F"/>
    <w:rsid w:val="00596386"/>
    <w:rsid w:val="00596B21"/>
    <w:rsid w:val="005B25AC"/>
    <w:rsid w:val="005C01EB"/>
    <w:rsid w:val="005D77A6"/>
    <w:rsid w:val="005E6A54"/>
    <w:rsid w:val="005F307D"/>
    <w:rsid w:val="005F6332"/>
    <w:rsid w:val="00601DAF"/>
    <w:rsid w:val="00604833"/>
    <w:rsid w:val="00606EA2"/>
    <w:rsid w:val="00607CB1"/>
    <w:rsid w:val="00617B26"/>
    <w:rsid w:val="006248CF"/>
    <w:rsid w:val="006270A9"/>
    <w:rsid w:val="0062793C"/>
    <w:rsid w:val="00632039"/>
    <w:rsid w:val="006457A7"/>
    <w:rsid w:val="00646201"/>
    <w:rsid w:val="006477E6"/>
    <w:rsid w:val="006630BC"/>
    <w:rsid w:val="00663E2E"/>
    <w:rsid w:val="0067100E"/>
    <w:rsid w:val="00675956"/>
    <w:rsid w:val="00681034"/>
    <w:rsid w:val="006823B4"/>
    <w:rsid w:val="00692CA4"/>
    <w:rsid w:val="0069618A"/>
    <w:rsid w:val="006C2174"/>
    <w:rsid w:val="006E5139"/>
    <w:rsid w:val="006F62AF"/>
    <w:rsid w:val="006F66DA"/>
    <w:rsid w:val="007012B6"/>
    <w:rsid w:val="0071432A"/>
    <w:rsid w:val="00715036"/>
    <w:rsid w:val="00725062"/>
    <w:rsid w:val="0072582E"/>
    <w:rsid w:val="00733BCD"/>
    <w:rsid w:val="00760573"/>
    <w:rsid w:val="00761AE3"/>
    <w:rsid w:val="00770F9E"/>
    <w:rsid w:val="00777C7F"/>
    <w:rsid w:val="00782DED"/>
    <w:rsid w:val="007861EA"/>
    <w:rsid w:val="0079051F"/>
    <w:rsid w:val="007907A8"/>
    <w:rsid w:val="007932BF"/>
    <w:rsid w:val="00797F07"/>
    <w:rsid w:val="007A7D24"/>
    <w:rsid w:val="007B7137"/>
    <w:rsid w:val="007D0082"/>
    <w:rsid w:val="007D19A4"/>
    <w:rsid w:val="007E0625"/>
    <w:rsid w:val="007E2D04"/>
    <w:rsid w:val="007E3CB5"/>
    <w:rsid w:val="007E4111"/>
    <w:rsid w:val="007E68F6"/>
    <w:rsid w:val="007E6F9B"/>
    <w:rsid w:val="007E74AD"/>
    <w:rsid w:val="007F09AD"/>
    <w:rsid w:val="007F21DF"/>
    <w:rsid w:val="007F4798"/>
    <w:rsid w:val="007F7555"/>
    <w:rsid w:val="00816216"/>
    <w:rsid w:val="00816D69"/>
    <w:rsid w:val="00817E8D"/>
    <w:rsid w:val="00821D32"/>
    <w:rsid w:val="00822B39"/>
    <w:rsid w:val="00836E3C"/>
    <w:rsid w:val="00837F6B"/>
    <w:rsid w:val="008400F8"/>
    <w:rsid w:val="008470E9"/>
    <w:rsid w:val="00850A20"/>
    <w:rsid w:val="008610CF"/>
    <w:rsid w:val="00863500"/>
    <w:rsid w:val="0087734B"/>
    <w:rsid w:val="008803E1"/>
    <w:rsid w:val="00896880"/>
    <w:rsid w:val="008A36D4"/>
    <w:rsid w:val="008A6BCA"/>
    <w:rsid w:val="008B3E85"/>
    <w:rsid w:val="008C1538"/>
    <w:rsid w:val="008C4BFF"/>
    <w:rsid w:val="008C5B78"/>
    <w:rsid w:val="008D2C9C"/>
    <w:rsid w:val="008D40B1"/>
    <w:rsid w:val="008D4671"/>
    <w:rsid w:val="008D5327"/>
    <w:rsid w:val="008E1E93"/>
    <w:rsid w:val="008E7F97"/>
    <w:rsid w:val="008F02BA"/>
    <w:rsid w:val="008F048D"/>
    <w:rsid w:val="008F1E45"/>
    <w:rsid w:val="008F2F7C"/>
    <w:rsid w:val="00905EF4"/>
    <w:rsid w:val="009115BE"/>
    <w:rsid w:val="009144AD"/>
    <w:rsid w:val="00914AD1"/>
    <w:rsid w:val="0091549F"/>
    <w:rsid w:val="00930D26"/>
    <w:rsid w:val="0093278C"/>
    <w:rsid w:val="009357C4"/>
    <w:rsid w:val="009375B9"/>
    <w:rsid w:val="009521AF"/>
    <w:rsid w:val="00962CBD"/>
    <w:rsid w:val="00962DC6"/>
    <w:rsid w:val="009636AD"/>
    <w:rsid w:val="00963DF0"/>
    <w:rsid w:val="00964A96"/>
    <w:rsid w:val="00967DE7"/>
    <w:rsid w:val="009703F7"/>
    <w:rsid w:val="00981EB6"/>
    <w:rsid w:val="00982198"/>
    <w:rsid w:val="009945E6"/>
    <w:rsid w:val="009978C9"/>
    <w:rsid w:val="009A1745"/>
    <w:rsid w:val="009A7E27"/>
    <w:rsid w:val="009B13C2"/>
    <w:rsid w:val="009B6E86"/>
    <w:rsid w:val="009C3CA0"/>
    <w:rsid w:val="009C66AA"/>
    <w:rsid w:val="009D3234"/>
    <w:rsid w:val="009D5933"/>
    <w:rsid w:val="009E3747"/>
    <w:rsid w:val="009E7862"/>
    <w:rsid w:val="00A02B22"/>
    <w:rsid w:val="00A04B58"/>
    <w:rsid w:val="00A07AA8"/>
    <w:rsid w:val="00A21CF4"/>
    <w:rsid w:val="00A315FE"/>
    <w:rsid w:val="00A40DB3"/>
    <w:rsid w:val="00A52403"/>
    <w:rsid w:val="00A55259"/>
    <w:rsid w:val="00A65C9F"/>
    <w:rsid w:val="00A660EA"/>
    <w:rsid w:val="00A769CA"/>
    <w:rsid w:val="00A777A2"/>
    <w:rsid w:val="00A8133A"/>
    <w:rsid w:val="00A832E3"/>
    <w:rsid w:val="00A8438D"/>
    <w:rsid w:val="00A87390"/>
    <w:rsid w:val="00A90196"/>
    <w:rsid w:val="00A90F7A"/>
    <w:rsid w:val="00A92AF7"/>
    <w:rsid w:val="00A92E9E"/>
    <w:rsid w:val="00A95BE8"/>
    <w:rsid w:val="00AB0886"/>
    <w:rsid w:val="00AB1C28"/>
    <w:rsid w:val="00AB320B"/>
    <w:rsid w:val="00AC136D"/>
    <w:rsid w:val="00AC302C"/>
    <w:rsid w:val="00AC6A4C"/>
    <w:rsid w:val="00AC71CA"/>
    <w:rsid w:val="00AD293B"/>
    <w:rsid w:val="00AD4018"/>
    <w:rsid w:val="00AD6A91"/>
    <w:rsid w:val="00AE0DF2"/>
    <w:rsid w:val="00AE101F"/>
    <w:rsid w:val="00AE2673"/>
    <w:rsid w:val="00AE2FAA"/>
    <w:rsid w:val="00AE7891"/>
    <w:rsid w:val="00AF1D36"/>
    <w:rsid w:val="00AF2856"/>
    <w:rsid w:val="00AF7105"/>
    <w:rsid w:val="00B01CFC"/>
    <w:rsid w:val="00B0335C"/>
    <w:rsid w:val="00B04920"/>
    <w:rsid w:val="00B05515"/>
    <w:rsid w:val="00B066B9"/>
    <w:rsid w:val="00B11762"/>
    <w:rsid w:val="00B20624"/>
    <w:rsid w:val="00B342E0"/>
    <w:rsid w:val="00B34628"/>
    <w:rsid w:val="00B36CB1"/>
    <w:rsid w:val="00B4699D"/>
    <w:rsid w:val="00B5352C"/>
    <w:rsid w:val="00B56C03"/>
    <w:rsid w:val="00B57A6E"/>
    <w:rsid w:val="00B67388"/>
    <w:rsid w:val="00B725A8"/>
    <w:rsid w:val="00B75C9A"/>
    <w:rsid w:val="00B75E79"/>
    <w:rsid w:val="00B804B8"/>
    <w:rsid w:val="00B84276"/>
    <w:rsid w:val="00B84C93"/>
    <w:rsid w:val="00B8644F"/>
    <w:rsid w:val="00B87C98"/>
    <w:rsid w:val="00B87E80"/>
    <w:rsid w:val="00B9721D"/>
    <w:rsid w:val="00BA0D85"/>
    <w:rsid w:val="00BA1FD0"/>
    <w:rsid w:val="00BA2F8C"/>
    <w:rsid w:val="00BA36FF"/>
    <w:rsid w:val="00BA4277"/>
    <w:rsid w:val="00BA523F"/>
    <w:rsid w:val="00BA563D"/>
    <w:rsid w:val="00BB26C1"/>
    <w:rsid w:val="00BB4712"/>
    <w:rsid w:val="00BB5097"/>
    <w:rsid w:val="00BC15CF"/>
    <w:rsid w:val="00BC271E"/>
    <w:rsid w:val="00BC2ECE"/>
    <w:rsid w:val="00BC5A02"/>
    <w:rsid w:val="00BC77CF"/>
    <w:rsid w:val="00BD202E"/>
    <w:rsid w:val="00BD3F31"/>
    <w:rsid w:val="00BD768D"/>
    <w:rsid w:val="00BE0610"/>
    <w:rsid w:val="00BE5BAA"/>
    <w:rsid w:val="00BE5FF3"/>
    <w:rsid w:val="00BF5E17"/>
    <w:rsid w:val="00BF702D"/>
    <w:rsid w:val="00C005CE"/>
    <w:rsid w:val="00C040F9"/>
    <w:rsid w:val="00C0540C"/>
    <w:rsid w:val="00C11989"/>
    <w:rsid w:val="00C12FFF"/>
    <w:rsid w:val="00C15C79"/>
    <w:rsid w:val="00C1689E"/>
    <w:rsid w:val="00C17385"/>
    <w:rsid w:val="00C2096C"/>
    <w:rsid w:val="00C26293"/>
    <w:rsid w:val="00C31A7C"/>
    <w:rsid w:val="00C3503E"/>
    <w:rsid w:val="00C357D9"/>
    <w:rsid w:val="00C35F1B"/>
    <w:rsid w:val="00C36DA3"/>
    <w:rsid w:val="00C46E32"/>
    <w:rsid w:val="00C535F8"/>
    <w:rsid w:val="00C55588"/>
    <w:rsid w:val="00C61F8E"/>
    <w:rsid w:val="00C62AD0"/>
    <w:rsid w:val="00C72966"/>
    <w:rsid w:val="00C8005C"/>
    <w:rsid w:val="00C81458"/>
    <w:rsid w:val="00C82FA7"/>
    <w:rsid w:val="00C84039"/>
    <w:rsid w:val="00C91D02"/>
    <w:rsid w:val="00C946DA"/>
    <w:rsid w:val="00CA5EEA"/>
    <w:rsid w:val="00CB146A"/>
    <w:rsid w:val="00CB1E57"/>
    <w:rsid w:val="00CC0D8E"/>
    <w:rsid w:val="00CC2495"/>
    <w:rsid w:val="00CC2A8E"/>
    <w:rsid w:val="00CC4000"/>
    <w:rsid w:val="00CD02B8"/>
    <w:rsid w:val="00CE61F1"/>
    <w:rsid w:val="00CE6E52"/>
    <w:rsid w:val="00CF26C6"/>
    <w:rsid w:val="00CF3876"/>
    <w:rsid w:val="00CF659D"/>
    <w:rsid w:val="00D06A34"/>
    <w:rsid w:val="00D15F03"/>
    <w:rsid w:val="00D21262"/>
    <w:rsid w:val="00D22D55"/>
    <w:rsid w:val="00D23521"/>
    <w:rsid w:val="00D32015"/>
    <w:rsid w:val="00D35E9F"/>
    <w:rsid w:val="00D41BD9"/>
    <w:rsid w:val="00D42D29"/>
    <w:rsid w:val="00D44852"/>
    <w:rsid w:val="00D44A2E"/>
    <w:rsid w:val="00D50690"/>
    <w:rsid w:val="00D508A6"/>
    <w:rsid w:val="00D541F5"/>
    <w:rsid w:val="00D6344F"/>
    <w:rsid w:val="00D6560C"/>
    <w:rsid w:val="00D71F88"/>
    <w:rsid w:val="00D745ED"/>
    <w:rsid w:val="00D75C8D"/>
    <w:rsid w:val="00D7628B"/>
    <w:rsid w:val="00D8261A"/>
    <w:rsid w:val="00D82D82"/>
    <w:rsid w:val="00D93964"/>
    <w:rsid w:val="00D968F2"/>
    <w:rsid w:val="00DB5E62"/>
    <w:rsid w:val="00DB6005"/>
    <w:rsid w:val="00DB7407"/>
    <w:rsid w:val="00DC0E49"/>
    <w:rsid w:val="00DC15F5"/>
    <w:rsid w:val="00DC19FA"/>
    <w:rsid w:val="00DC271E"/>
    <w:rsid w:val="00DC70F9"/>
    <w:rsid w:val="00DD013E"/>
    <w:rsid w:val="00DE077E"/>
    <w:rsid w:val="00DE0E7E"/>
    <w:rsid w:val="00DE6962"/>
    <w:rsid w:val="00DF5355"/>
    <w:rsid w:val="00DF677F"/>
    <w:rsid w:val="00E018D0"/>
    <w:rsid w:val="00E07C5A"/>
    <w:rsid w:val="00E13FA0"/>
    <w:rsid w:val="00E152D4"/>
    <w:rsid w:val="00E22383"/>
    <w:rsid w:val="00E26EE1"/>
    <w:rsid w:val="00E33003"/>
    <w:rsid w:val="00E40B94"/>
    <w:rsid w:val="00E40C03"/>
    <w:rsid w:val="00E455A3"/>
    <w:rsid w:val="00E53AE5"/>
    <w:rsid w:val="00E57294"/>
    <w:rsid w:val="00E65DF8"/>
    <w:rsid w:val="00E670CD"/>
    <w:rsid w:val="00E71068"/>
    <w:rsid w:val="00E719AC"/>
    <w:rsid w:val="00E71FDA"/>
    <w:rsid w:val="00E73C7E"/>
    <w:rsid w:val="00E744E2"/>
    <w:rsid w:val="00E74FEA"/>
    <w:rsid w:val="00E76A12"/>
    <w:rsid w:val="00E83E4B"/>
    <w:rsid w:val="00E848D1"/>
    <w:rsid w:val="00E849F7"/>
    <w:rsid w:val="00E91824"/>
    <w:rsid w:val="00E92FD1"/>
    <w:rsid w:val="00E93398"/>
    <w:rsid w:val="00E9641A"/>
    <w:rsid w:val="00EB7675"/>
    <w:rsid w:val="00EC17C9"/>
    <w:rsid w:val="00ED084B"/>
    <w:rsid w:val="00ED3B0A"/>
    <w:rsid w:val="00EE1CE0"/>
    <w:rsid w:val="00EE54D5"/>
    <w:rsid w:val="00EF19AC"/>
    <w:rsid w:val="00EF77D1"/>
    <w:rsid w:val="00F0428E"/>
    <w:rsid w:val="00F10682"/>
    <w:rsid w:val="00F13BA1"/>
    <w:rsid w:val="00F153C5"/>
    <w:rsid w:val="00F161B6"/>
    <w:rsid w:val="00F21FCA"/>
    <w:rsid w:val="00F2645F"/>
    <w:rsid w:val="00F27072"/>
    <w:rsid w:val="00F27C54"/>
    <w:rsid w:val="00F35B4F"/>
    <w:rsid w:val="00F5125D"/>
    <w:rsid w:val="00F51C15"/>
    <w:rsid w:val="00F52F32"/>
    <w:rsid w:val="00F54DBE"/>
    <w:rsid w:val="00F5577C"/>
    <w:rsid w:val="00F64FAA"/>
    <w:rsid w:val="00F71FB5"/>
    <w:rsid w:val="00F738B6"/>
    <w:rsid w:val="00F7473C"/>
    <w:rsid w:val="00F77338"/>
    <w:rsid w:val="00F834E9"/>
    <w:rsid w:val="00F85D21"/>
    <w:rsid w:val="00F86AA8"/>
    <w:rsid w:val="00FA4A5F"/>
    <w:rsid w:val="00FA78C3"/>
    <w:rsid w:val="00FB57F5"/>
    <w:rsid w:val="00FB7825"/>
    <w:rsid w:val="00FC1BFF"/>
    <w:rsid w:val="00FC1EEB"/>
    <w:rsid w:val="00FC4AFD"/>
    <w:rsid w:val="00FE0758"/>
    <w:rsid w:val="00FE4739"/>
    <w:rsid w:val="00FE47D3"/>
    <w:rsid w:val="00FE5950"/>
    <w:rsid w:val="00FF19CD"/>
    <w:rsid w:val="00FF46ED"/>
    <w:rsid w:val="00FF4C8D"/>
    <w:rsid w:val="03579150"/>
    <w:rsid w:val="060C8862"/>
    <w:rsid w:val="0B3CE2BC"/>
    <w:rsid w:val="4F481C99"/>
    <w:rsid w:val="58ED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F5ADE"/>
  <w15:chartTrackingRefBased/>
  <w15:docId w15:val="{9472B9AB-B7D1-41B3-AB4A-2901F095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2856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8F000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0F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5F0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0F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8F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70F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8F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C70F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5F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70F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5F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color="C00000" w:themeColor="accent1" w:sz="12" w:space="4"/>
      </w:pBdr>
      <w:spacing w:after="120"/>
      <w:contextualSpacing/>
    </w:pPr>
    <w:rPr>
      <w:rFonts w:asciiTheme="majorHAnsi" w:hAnsiTheme="majorHAnsi" w:eastAsiaTheme="majorEastAsia" w:cstheme="majorBidi"/>
      <w:color w:val="8F0000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C61F8E"/>
    <w:rPr>
      <w:rFonts w:asciiTheme="majorHAnsi" w:hAnsiTheme="majorHAnsi" w:eastAsiaTheme="majorEastAsia" w:cstheme="majorBidi"/>
      <w:color w:val="8F0000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4E4A4A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8F0000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rsid w:val="00681034"/>
    <w:rPr>
      <w:color w:val="8F0000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8F0000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8F000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8F0000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8F0000" w:themeColor="accent1" w:themeShade="BF" w:sz="4" w:space="10"/>
        <w:bottom w:val="single" w:color="8F0000" w:themeColor="accent1" w:themeShade="BF" w:sz="4" w:space="10"/>
      </w:pBdr>
      <w:spacing w:before="360" w:after="360"/>
      <w:ind w:left="864" w:right="864"/>
      <w:jc w:val="center"/>
    </w:pPr>
    <w:rPr>
      <w:i/>
      <w:iCs/>
      <w:color w:val="8F0000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8F0000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6D6262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8F0000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C00000" w:themeColor="accent1" w:sz="2" w:space="10"/>
        <w:left w:val="single" w:color="C00000" w:themeColor="accent1" w:sz="2" w:space="10"/>
        <w:bottom w:val="single" w:color="C00000" w:themeColor="accent1" w:sz="2" w:space="10"/>
        <w:right w:val="single" w:color="C00000" w:themeColor="accent1" w:sz="2" w:space="10"/>
      </w:pBdr>
      <w:ind w:left="1152" w:right="1152"/>
    </w:pPr>
    <w:rPr>
      <w:i/>
      <w:iCs/>
      <w:color w:val="8F0000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696464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663E2E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DC70F9"/>
    <w:rPr>
      <w:rFonts w:asciiTheme="majorHAnsi" w:hAnsiTheme="majorHAnsi" w:eastAsiaTheme="majorEastAsia" w:cstheme="majorBidi"/>
      <w:color w:val="5F000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DC70F9"/>
    <w:rPr>
      <w:rFonts w:asciiTheme="majorHAnsi" w:hAnsiTheme="majorHAnsi" w:eastAsiaTheme="majorEastAsia" w:cstheme="majorBidi"/>
      <w:i/>
      <w:iCs/>
      <w:color w:val="8F0000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DC70F9"/>
    <w:rPr>
      <w:rFonts w:asciiTheme="majorHAnsi" w:hAnsiTheme="majorHAnsi" w:eastAsiaTheme="majorEastAsia" w:cstheme="majorBidi"/>
      <w:color w:val="8F000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DC70F9"/>
    <w:rPr>
      <w:rFonts w:asciiTheme="majorHAnsi" w:hAnsiTheme="majorHAnsi" w:eastAsiaTheme="majorEastAsia" w:cstheme="majorBidi"/>
      <w:color w:val="5F000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DC70F9"/>
    <w:rPr>
      <w:rFonts w:asciiTheme="majorHAnsi" w:hAnsiTheme="majorHAnsi" w:eastAsiaTheme="majorEastAsia" w:cstheme="majorBidi"/>
      <w:i/>
      <w:iCs/>
      <w:color w:val="5F000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ha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8D487B72334091AC083D458AD61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9AC7C-3EB1-49CA-8129-E906FE281894}"/>
      </w:docPartPr>
      <w:docPartBody>
        <w:p w:rsidR="005D41B9" w:rsidRDefault="00626409">
          <w:pPr>
            <w:pStyle w:val="758D487B72334091AC083D458AD61333"/>
          </w:pPr>
          <w:r>
            <w:t>Education</w:t>
          </w:r>
        </w:p>
      </w:docPartBody>
    </w:docPart>
    <w:docPart>
      <w:docPartPr>
        <w:name w:val="CA2698717497E747BEE89D530E8C5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46BC1-D802-0A45-95EF-A5D57AF36C3D}"/>
      </w:docPartPr>
      <w:docPartBody>
        <w:p w:rsidR="000F7FF1" w:rsidP="00D361BB" w:rsidRDefault="00D361BB">
          <w:pPr>
            <w:pStyle w:val="CA2698717497E747BEE89D530E8C5054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MS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1B9"/>
    <w:rsid w:val="000138C6"/>
    <w:rsid w:val="000D46F8"/>
    <w:rsid w:val="000F7FF1"/>
    <w:rsid w:val="00121CA4"/>
    <w:rsid w:val="00125ED6"/>
    <w:rsid w:val="00136172"/>
    <w:rsid w:val="001C5915"/>
    <w:rsid w:val="0021492E"/>
    <w:rsid w:val="00270DA2"/>
    <w:rsid w:val="00293FB3"/>
    <w:rsid w:val="002F7F91"/>
    <w:rsid w:val="00374F54"/>
    <w:rsid w:val="00381A81"/>
    <w:rsid w:val="003A3CF4"/>
    <w:rsid w:val="003C53B7"/>
    <w:rsid w:val="003E189D"/>
    <w:rsid w:val="0044788A"/>
    <w:rsid w:val="004926A0"/>
    <w:rsid w:val="004A555E"/>
    <w:rsid w:val="004F5B6D"/>
    <w:rsid w:val="00515507"/>
    <w:rsid w:val="005219E5"/>
    <w:rsid w:val="00576F97"/>
    <w:rsid w:val="00597AB5"/>
    <w:rsid w:val="005D41B9"/>
    <w:rsid w:val="005F289C"/>
    <w:rsid w:val="00604AA7"/>
    <w:rsid w:val="00626409"/>
    <w:rsid w:val="00631FC9"/>
    <w:rsid w:val="006613E3"/>
    <w:rsid w:val="006D6296"/>
    <w:rsid w:val="00702B39"/>
    <w:rsid w:val="007230BC"/>
    <w:rsid w:val="007654F6"/>
    <w:rsid w:val="00842C30"/>
    <w:rsid w:val="008C0E99"/>
    <w:rsid w:val="008D3142"/>
    <w:rsid w:val="008D5327"/>
    <w:rsid w:val="009908C6"/>
    <w:rsid w:val="009978C9"/>
    <w:rsid w:val="009A1745"/>
    <w:rsid w:val="009C7A3A"/>
    <w:rsid w:val="009F2518"/>
    <w:rsid w:val="00A364D3"/>
    <w:rsid w:val="00A65C9F"/>
    <w:rsid w:val="00C05107"/>
    <w:rsid w:val="00CE6E52"/>
    <w:rsid w:val="00D04CBB"/>
    <w:rsid w:val="00D35E96"/>
    <w:rsid w:val="00D361BB"/>
    <w:rsid w:val="00D42D29"/>
    <w:rsid w:val="00DC15F5"/>
    <w:rsid w:val="00E17D27"/>
    <w:rsid w:val="00E514EF"/>
    <w:rsid w:val="00F26495"/>
    <w:rsid w:val="00F52DBA"/>
    <w:rsid w:val="00F9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8D487B72334091AC083D458AD61333">
    <w:name w:val="758D487B72334091AC083D458AD61333"/>
  </w:style>
  <w:style w:type="paragraph" w:customStyle="1" w:styleId="CA2698717497E747BEE89D530E8C5054">
    <w:name w:val="CA2698717497E747BEE89D530E8C5054"/>
    <w:rsid w:val="00D361BB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C00000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808B2-238D-428E-B28B-B98DF8A3079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C:\Users\mikha\AppData\Roaming\Microsoft\Templates\Resume (color).dotx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Mikhael Hayes</dc:creator>
  <keywords/>
  <lastModifiedBy>Mikhael Hayes</lastModifiedBy>
  <revision>158</revision>
  <lastPrinted>2026-01-24T19:07:00.0000000Z</lastPrinted>
  <dcterms:created xsi:type="dcterms:W3CDTF">2021-03-13T22:47:00.0000000Z</dcterms:created>
  <dcterms:modified xsi:type="dcterms:W3CDTF">2026-03-25T15:58:04.3000443Z</dcterms:modified>
  <version/>
</coreProperties>
</file>